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6B016" w14:textId="722F42A4" w:rsidR="00D077E9" w:rsidRDefault="00E84158" w:rsidP="00D70D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4C29DE2" wp14:editId="672EB67F">
            <wp:simplePos x="0" y="0"/>
            <wp:positionH relativeFrom="column">
              <wp:posOffset>-1537335</wp:posOffset>
            </wp:positionH>
            <wp:positionV relativeFrom="paragraph">
              <wp:posOffset>-1824355</wp:posOffset>
            </wp:positionV>
            <wp:extent cx="10496550" cy="8035081"/>
            <wp:effectExtent l="0" t="0" r="0" b="4445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6550" cy="803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07C5">
        <w:rPr>
          <w:noProof/>
          <w:lang w:bidi="ru-RU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4D5346DE" wp14:editId="4A2A82AA">
                <wp:simplePos x="0" y="0"/>
                <wp:positionH relativeFrom="column">
                  <wp:posOffset>-194310</wp:posOffset>
                </wp:positionH>
                <wp:positionV relativeFrom="page">
                  <wp:posOffset>476250</wp:posOffset>
                </wp:positionV>
                <wp:extent cx="3719195" cy="9121775"/>
                <wp:effectExtent l="0" t="0" r="0" b="3175"/>
                <wp:wrapNone/>
                <wp:docPr id="3" name="Прямоугольник 3" descr="белый прямоугольник для текста на обложке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9195" cy="9121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9ACE74" id="Прямоугольник 3" o:spid="_x0000_s1026" alt="белый прямоугольник для текста на обложке" style="position:absolute;margin-left:-15.3pt;margin-top:37.5pt;width:292.85pt;height:718.25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313308B7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77E2F9C" w14:textId="52BF17CD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ru-RU"/>
              </w:rPr>
              <mc:AlternateContent>
                <mc:Choice Requires="wps">
                  <w:drawing>
                    <wp:inline distT="0" distB="0" distL="0" distR="0" wp14:anchorId="7067B3EB" wp14:editId="289C90B7">
                      <wp:extent cx="3310466" cy="2324100"/>
                      <wp:effectExtent l="0" t="0" r="0" b="0"/>
                      <wp:docPr id="8" name="Надпись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10466" cy="23241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2E8B6C5" w14:textId="38196EE4" w:rsidR="00BF04DC" w:rsidRPr="009653EA" w:rsidRDefault="00931546" w:rsidP="00D077E9">
                                  <w:pPr>
                                    <w:pStyle w:val="a5"/>
                                    <w:spacing w:after="0"/>
                                    <w:rPr>
                                      <w:color w:val="003764"/>
                                      <w:lang w:val="en-US" w:bidi="ru-RU"/>
                                    </w:rPr>
                                  </w:pPr>
                                  <w:r>
                                    <w:rPr>
                                      <w:color w:val="003764"/>
                                      <w:lang w:val="en-US" w:bidi="ru-RU"/>
                                    </w:rPr>
                                    <w:t>ROTRICS</w:t>
                                  </w:r>
                                </w:p>
                                <w:p w14:paraId="26B70369" w14:textId="68DF2058" w:rsidR="00D077E9" w:rsidRPr="009653EA" w:rsidRDefault="00BF04DC" w:rsidP="00D077E9">
                                  <w:pPr>
                                    <w:pStyle w:val="a5"/>
                                    <w:spacing w:after="0"/>
                                    <w:rPr>
                                      <w:color w:val="003764"/>
                                      <w:lang w:val="en-US" w:bidi="ru-RU"/>
                                    </w:rPr>
                                  </w:pPr>
                                  <w:r w:rsidRPr="009653EA">
                                    <w:rPr>
                                      <w:color w:val="003764"/>
                                      <w:lang w:val="en-US" w:bidi="ru-RU"/>
                                    </w:rPr>
                                    <w:t>DEX ARM</w:t>
                                  </w:r>
                                </w:p>
                                <w:p w14:paraId="20496F90" w14:textId="77777777" w:rsidR="00BF04DC" w:rsidRPr="009653EA" w:rsidRDefault="00BF04DC" w:rsidP="00D077E9">
                                  <w:pPr>
                                    <w:pStyle w:val="a5"/>
                                    <w:spacing w:after="0"/>
                                    <w:rPr>
                                      <w:color w:val="003764"/>
                                      <w:sz w:val="36"/>
                                      <w:szCs w:val="36"/>
                                      <w:lang w:bidi="ru-RU"/>
                                    </w:rPr>
                                  </w:pPr>
                                </w:p>
                                <w:p w14:paraId="180E93E8" w14:textId="77777777" w:rsidR="00BF04DC" w:rsidRPr="009653EA" w:rsidRDefault="00BF04DC" w:rsidP="00D077E9">
                                  <w:pPr>
                                    <w:pStyle w:val="a5"/>
                                    <w:spacing w:after="0"/>
                                    <w:rPr>
                                      <w:color w:val="003764"/>
                                      <w:sz w:val="36"/>
                                      <w:szCs w:val="36"/>
                                      <w:lang w:bidi="ru-RU"/>
                                    </w:rPr>
                                  </w:pPr>
                                </w:p>
                                <w:p w14:paraId="5C634F1E" w14:textId="77777777" w:rsidR="00BF04DC" w:rsidRPr="009653EA" w:rsidRDefault="00BF04DC" w:rsidP="00D077E9">
                                  <w:pPr>
                                    <w:pStyle w:val="a5"/>
                                    <w:spacing w:after="0"/>
                                    <w:rPr>
                                      <w:color w:val="003764"/>
                                      <w:sz w:val="36"/>
                                      <w:szCs w:val="36"/>
                                      <w:lang w:bidi="ru-RU"/>
                                    </w:rPr>
                                  </w:pPr>
                                </w:p>
                                <w:p w14:paraId="65A7AE6E" w14:textId="024CEE6C" w:rsidR="00BF04DC" w:rsidRPr="009653EA" w:rsidRDefault="00BF04DC" w:rsidP="00D077E9">
                                  <w:pPr>
                                    <w:pStyle w:val="a5"/>
                                    <w:spacing w:after="0"/>
                                    <w:rPr>
                                      <w:color w:val="003764"/>
                                      <w:sz w:val="36"/>
                                      <w:szCs w:val="36"/>
                                    </w:rPr>
                                  </w:pPr>
                                  <w:r w:rsidRPr="009653EA">
                                    <w:rPr>
                                      <w:color w:val="003764"/>
                                      <w:sz w:val="36"/>
                                      <w:szCs w:val="36"/>
                                      <w:lang w:bidi="ru-RU"/>
                                    </w:rPr>
                                    <w:t>Учебное пособие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067B3E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 8" o:spid="_x0000_s1026" type="#_x0000_t202" style="width:260.65pt;height:18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" filled="f" stroked="f" strokeweight=".5pt">
                      <v:textbox>
                        <w:txbxContent>
                          <w:p w14:paraId="52E8B6C5" w14:textId="38196EE4" w:rsidR="00BF04DC" w:rsidRPr="009653EA" w:rsidRDefault="00931546" w:rsidP="00D077E9">
                            <w:pPr>
                              <w:pStyle w:val="a5"/>
                              <w:spacing w:after="0"/>
                              <w:rPr>
                                <w:color w:val="003764"/>
                                <w:lang w:val="en-US" w:bidi="ru-RU"/>
                              </w:rPr>
                            </w:pPr>
                            <w:r>
                              <w:rPr>
                                <w:color w:val="003764"/>
                                <w:lang w:val="en-US" w:bidi="ru-RU"/>
                              </w:rPr>
                              <w:t>ROTRICS</w:t>
                            </w:r>
                          </w:p>
                          <w:p w14:paraId="26B70369" w14:textId="68DF2058" w:rsidR="00D077E9" w:rsidRPr="009653EA" w:rsidRDefault="00BF04DC" w:rsidP="00D077E9">
                            <w:pPr>
                              <w:pStyle w:val="a5"/>
                              <w:spacing w:after="0"/>
                              <w:rPr>
                                <w:color w:val="003764"/>
                                <w:lang w:val="en-US" w:bidi="ru-RU"/>
                              </w:rPr>
                            </w:pPr>
                            <w:r w:rsidRPr="009653EA">
                              <w:rPr>
                                <w:color w:val="003764"/>
                                <w:lang w:val="en-US" w:bidi="ru-RU"/>
                              </w:rPr>
                              <w:t>DEX ARM</w:t>
                            </w:r>
                          </w:p>
                          <w:p w14:paraId="20496F90" w14:textId="77777777" w:rsidR="00BF04DC" w:rsidRPr="009653EA" w:rsidRDefault="00BF04DC" w:rsidP="00D077E9">
                            <w:pPr>
                              <w:pStyle w:val="a5"/>
                              <w:spacing w:after="0"/>
                              <w:rPr>
                                <w:color w:val="003764"/>
                                <w:sz w:val="36"/>
                                <w:szCs w:val="36"/>
                                <w:lang w:bidi="ru-RU"/>
                              </w:rPr>
                            </w:pPr>
                          </w:p>
                          <w:p w14:paraId="180E93E8" w14:textId="77777777" w:rsidR="00BF04DC" w:rsidRPr="009653EA" w:rsidRDefault="00BF04DC" w:rsidP="00D077E9">
                            <w:pPr>
                              <w:pStyle w:val="a5"/>
                              <w:spacing w:after="0"/>
                              <w:rPr>
                                <w:color w:val="003764"/>
                                <w:sz w:val="36"/>
                                <w:szCs w:val="36"/>
                                <w:lang w:bidi="ru-RU"/>
                              </w:rPr>
                            </w:pPr>
                          </w:p>
                          <w:p w14:paraId="5C634F1E" w14:textId="77777777" w:rsidR="00BF04DC" w:rsidRPr="009653EA" w:rsidRDefault="00BF04DC" w:rsidP="00D077E9">
                            <w:pPr>
                              <w:pStyle w:val="a5"/>
                              <w:spacing w:after="0"/>
                              <w:rPr>
                                <w:color w:val="003764"/>
                                <w:sz w:val="36"/>
                                <w:szCs w:val="36"/>
                                <w:lang w:bidi="ru-RU"/>
                              </w:rPr>
                            </w:pPr>
                          </w:p>
                          <w:p w14:paraId="65A7AE6E" w14:textId="024CEE6C" w:rsidR="00BF04DC" w:rsidRPr="009653EA" w:rsidRDefault="00BF04DC" w:rsidP="00D077E9">
                            <w:pPr>
                              <w:pStyle w:val="a5"/>
                              <w:spacing w:after="0"/>
                              <w:rPr>
                                <w:color w:val="003764"/>
                                <w:sz w:val="36"/>
                                <w:szCs w:val="36"/>
                              </w:rPr>
                            </w:pPr>
                            <w:r w:rsidRPr="009653EA">
                              <w:rPr>
                                <w:color w:val="003764"/>
                                <w:sz w:val="36"/>
                                <w:szCs w:val="36"/>
                                <w:lang w:bidi="ru-RU"/>
                              </w:rPr>
                              <w:t>Учебное пособие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EF53D07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ru-RU"/>
              </w:rPr>
              <mc:AlternateContent>
                <mc:Choice Requires="wps">
                  <w:drawing>
                    <wp:inline distT="0" distB="0" distL="0" distR="0" wp14:anchorId="01AE1BCA" wp14:editId="15AB53D6">
                      <wp:extent cx="1390918" cy="0"/>
                      <wp:effectExtent l="0" t="19050" r="19050" b="19050"/>
                      <wp:docPr id="5" name="Прямая соединительная линия 5" descr="разделитель текста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3764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669AAAF" id="Прямая соединительная линия 5" o:spid="_x0000_s1026" alt="разделитель текста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" strokecolor="#003764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36EA2A8D" w14:textId="77777777" w:rsidTr="0035010B">
        <w:trPr>
          <w:trHeight w:val="727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DE21FC9" w14:textId="0738E44D" w:rsidR="00D077E9" w:rsidRDefault="00401135" w:rsidP="00AB02A7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2C4E67F6" wp14:editId="03C2F56A">
                      <wp:simplePos x="0" y="0"/>
                      <wp:positionH relativeFrom="column">
                        <wp:posOffset>57572</wp:posOffset>
                      </wp:positionH>
                      <wp:positionV relativeFrom="paragraph">
                        <wp:posOffset>1023197</wp:posOffset>
                      </wp:positionV>
                      <wp:extent cx="3250989" cy="1133475"/>
                      <wp:effectExtent l="0" t="0" r="6985" b="9525"/>
                      <wp:wrapNone/>
                      <wp:docPr id="10" name="Надпись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50989" cy="1133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12D4555" w14:textId="639E6EAF" w:rsidR="00BE7FA1" w:rsidRPr="00BE7FA1" w:rsidRDefault="00BE7FA1">
                                  <w:pPr>
                                    <w:rPr>
                                      <w:color w:val="D0CECE" w:themeColor="background2" w:themeShade="E6"/>
                                    </w:rPr>
                                  </w:pPr>
                                  <w:r w:rsidRPr="00BE7FA1">
                                    <w:rPr>
                                      <w:color w:val="D0CECE" w:themeColor="background2" w:themeShade="E6"/>
                                    </w:rPr>
                                    <w:t>Встраиваемые Системы</w:t>
                                  </w:r>
                                </w:p>
                                <w:p w14:paraId="1408C860" w14:textId="3470076D" w:rsidR="00BE7FA1" w:rsidRPr="00BE7FA1" w:rsidRDefault="00BE7FA1">
                                  <w:pPr>
                                    <w:rPr>
                                      <w:color w:val="D0CECE" w:themeColor="background2" w:themeShade="E6"/>
                                    </w:rPr>
                                  </w:pPr>
                                  <w:r w:rsidRPr="00BE7FA1">
                                    <w:rPr>
                                      <w:color w:val="D0CECE" w:themeColor="background2" w:themeShade="E6"/>
                                    </w:rPr>
                                    <w:t>Мобильная Робототехника</w:t>
                                  </w:r>
                                </w:p>
                                <w:p w14:paraId="087D8050" w14:textId="50092CC7" w:rsidR="00BE7FA1" w:rsidRPr="009653EA" w:rsidRDefault="00BE7FA1">
                                  <w:pPr>
                                    <w:rPr>
                                      <w:color w:val="003764"/>
                                    </w:rPr>
                                  </w:pPr>
                                  <w:r w:rsidRPr="009653EA">
                                    <w:rPr>
                                      <w:color w:val="003764"/>
                                    </w:rPr>
                                    <w:t>Интернет Вещей</w:t>
                                  </w:r>
                                </w:p>
                                <w:p w14:paraId="0B07BC24" w14:textId="59D5E9C1" w:rsidR="00BE7FA1" w:rsidRPr="00BE7FA1" w:rsidRDefault="00BE7FA1">
                                  <w:pPr>
                                    <w:rPr>
                                      <w:color w:val="D0CECE" w:themeColor="background2" w:themeShade="E6"/>
                                    </w:rPr>
                                  </w:pPr>
                                  <w:r w:rsidRPr="00BE7FA1">
                                    <w:rPr>
                                      <w:color w:val="D0CECE" w:themeColor="background2" w:themeShade="E6"/>
                                    </w:rPr>
                                    <w:t>Мехатроника</w:t>
                                  </w:r>
                                </w:p>
                                <w:p w14:paraId="6B821E85" w14:textId="77777777" w:rsidR="00BE7FA1" w:rsidRDefault="00BE7FA1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4E67F6" id="Надпись 10" o:spid="_x0000_s1027" type="#_x0000_t202" style="position:absolute;margin-left:4.55pt;margin-top:80.55pt;width:256pt;height:89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" fillcolor="white [3201]" stroked="f" strokeweight=".5pt">
                      <v:textbox>
                        <w:txbxContent>
                          <w:p w14:paraId="612D4555" w14:textId="639E6EAF" w:rsidR="00BE7FA1" w:rsidRPr="00BE7FA1" w:rsidRDefault="00BE7FA1">
                            <w:pPr>
                              <w:rPr>
                                <w:color w:val="D0CECE" w:themeColor="background2" w:themeShade="E6"/>
                              </w:rPr>
                            </w:pPr>
                            <w:r w:rsidRPr="00BE7FA1">
                              <w:rPr>
                                <w:color w:val="D0CECE" w:themeColor="background2" w:themeShade="E6"/>
                              </w:rPr>
                              <w:t>Встраиваемые Системы</w:t>
                            </w:r>
                          </w:p>
                          <w:p w14:paraId="1408C860" w14:textId="3470076D" w:rsidR="00BE7FA1" w:rsidRPr="00BE7FA1" w:rsidRDefault="00BE7FA1">
                            <w:pPr>
                              <w:rPr>
                                <w:color w:val="D0CECE" w:themeColor="background2" w:themeShade="E6"/>
                              </w:rPr>
                            </w:pPr>
                            <w:r w:rsidRPr="00BE7FA1">
                              <w:rPr>
                                <w:color w:val="D0CECE" w:themeColor="background2" w:themeShade="E6"/>
                              </w:rPr>
                              <w:t>Мобильная Робототехника</w:t>
                            </w:r>
                          </w:p>
                          <w:p w14:paraId="087D8050" w14:textId="50092CC7" w:rsidR="00BE7FA1" w:rsidRPr="009653EA" w:rsidRDefault="00BE7FA1">
                            <w:pPr>
                              <w:rPr>
                                <w:color w:val="003764"/>
                              </w:rPr>
                            </w:pPr>
                            <w:r w:rsidRPr="009653EA">
                              <w:rPr>
                                <w:color w:val="003764"/>
                              </w:rPr>
                              <w:t>Интернет Вещей</w:t>
                            </w:r>
                          </w:p>
                          <w:p w14:paraId="0B07BC24" w14:textId="59D5E9C1" w:rsidR="00BE7FA1" w:rsidRPr="00BE7FA1" w:rsidRDefault="00BE7FA1">
                            <w:pPr>
                              <w:rPr>
                                <w:color w:val="D0CECE" w:themeColor="background2" w:themeShade="E6"/>
                              </w:rPr>
                            </w:pPr>
                            <w:r w:rsidRPr="00BE7FA1">
                              <w:rPr>
                                <w:color w:val="D0CECE" w:themeColor="background2" w:themeShade="E6"/>
                              </w:rPr>
                              <w:t>Мехатроника</w:t>
                            </w:r>
                          </w:p>
                          <w:p w14:paraId="6B821E85" w14:textId="77777777" w:rsidR="00BE7FA1" w:rsidRDefault="00BE7FA1"/>
                        </w:txbxContent>
                      </v:textbox>
                    </v:shape>
                  </w:pict>
                </mc:Fallback>
              </mc:AlternateContent>
            </w:r>
            <w:r w:rsidR="0062149D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6489A215" wp14:editId="2CE94DE2">
                  <wp:simplePos x="0" y="0"/>
                  <wp:positionH relativeFrom="column">
                    <wp:posOffset>240</wp:posOffset>
                  </wp:positionH>
                  <wp:positionV relativeFrom="paragraph">
                    <wp:posOffset>4052570</wp:posOffset>
                  </wp:positionV>
                  <wp:extent cx="2150110" cy="787488"/>
                  <wp:effectExtent l="0" t="0" r="2540" b="0"/>
                  <wp:wrapSquare wrapText="bothSides"/>
                  <wp:docPr id="4" name="Рисунок 4" descr="Compan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ompan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0110" cy="787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077E9" w14:paraId="118A6E3B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5896BDD" w14:textId="03A2D2A1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3FBE810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42025B12" w14:textId="61B13469" w:rsidR="00D077E9" w:rsidRDefault="0062149D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ru-RU"/>
              </w:rPr>
              <mc:AlternateContent>
                <mc:Choice Requires="wps">
                  <w:drawing>
                    <wp:inline distT="0" distB="0" distL="0" distR="0" wp14:anchorId="66348093" wp14:editId="172F8291">
                      <wp:extent cx="1493949" cy="0"/>
                      <wp:effectExtent l="0" t="19050" r="30480" b="19050"/>
                      <wp:docPr id="6" name="Прямая соединительная линия 6" descr="разделитель текста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3764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61B0C11" id="Прямая соединительная линия 6" o:spid="_x0000_s1026" alt="разделитель текста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" strokecolor="#003764" strokeweight="3pt">
                      <w10:anchorlock/>
                    </v:line>
                  </w:pict>
                </mc:Fallback>
              </mc:AlternateContent>
            </w:r>
          </w:p>
          <w:sdt>
            <w:sdtPr>
              <w:rPr>
                <w:noProof/>
                <w:color w:val="061F57" w:themeColor="text2" w:themeShade="BF"/>
              </w:rPr>
              <w:id w:val="-1740469667"/>
              <w:placeholder>
                <w:docPart w:val="4C66FF91F4A34C2597BD8C92706478AC"/>
              </w:placeholder>
              <w15:appearance w15:val="hidden"/>
            </w:sdtPr>
            <w:sdtEndPr/>
            <w:sdtContent>
              <w:p w14:paraId="108E36BF" w14:textId="77777777" w:rsidR="0062149D" w:rsidRDefault="0062149D" w:rsidP="00AB02A7">
                <w:pPr>
                  <w:rPr>
                    <w:noProof/>
                    <w:color w:val="061F57" w:themeColor="text2" w:themeShade="BF"/>
                  </w:rPr>
                </w:pPr>
              </w:p>
              <w:p w14:paraId="6873D5A8" w14:textId="5B45A489" w:rsidR="0062149D" w:rsidRDefault="00BF04DC" w:rsidP="00AB02A7">
                <w:pPr>
                  <w:rPr>
                    <w:noProof/>
                    <w:color w:val="061F57" w:themeColor="text2" w:themeShade="BF"/>
                  </w:rPr>
                </w:pPr>
                <w:r w:rsidRPr="00BF04DC">
                  <w:rPr>
                    <w:noProof/>
                    <w:color w:val="061F57" w:themeColor="text2" w:themeShade="BF"/>
                  </w:rPr>
                  <w:t xml:space="preserve">ТОО </w:t>
                </w:r>
                <w:r w:rsidR="00D96D21">
                  <w:rPr>
                    <w:noProof/>
                    <w:color w:val="061F57" w:themeColor="text2" w:themeShade="BF"/>
                  </w:rPr>
                  <w:t>«</w:t>
                </w:r>
                <w:r w:rsidRPr="00BF04DC">
                  <w:rPr>
                    <w:noProof/>
                    <w:color w:val="061F57" w:themeColor="text2" w:themeShade="BF"/>
                  </w:rPr>
                  <w:t>НПО «Группа Компаний «</w:t>
                </w:r>
                <w:r w:rsidRPr="00BF04DC">
                  <w:rPr>
                    <w:noProof/>
                    <w:color w:val="061F57" w:themeColor="text2" w:themeShade="BF"/>
                    <w:lang w:val="en-US"/>
                  </w:rPr>
                  <w:t>DO</w:t>
                </w:r>
                <w:r w:rsidR="0062149D">
                  <w:rPr>
                    <w:noProof/>
                    <w:color w:val="061F57" w:themeColor="text2" w:themeShade="BF"/>
                    <w:lang w:val="en-US"/>
                  </w:rPr>
                  <w:t>S</w:t>
                </w:r>
                <w:r w:rsidRPr="00BF04DC">
                  <w:rPr>
                    <w:noProof/>
                    <w:color w:val="061F57" w:themeColor="text2" w:themeShade="BF"/>
                    <w:lang w:val="en-US"/>
                  </w:rPr>
                  <w:t>TI</w:t>
                </w:r>
                <w:r w:rsidRPr="00BF04DC">
                  <w:rPr>
                    <w:noProof/>
                    <w:color w:val="061F57" w:themeColor="text2" w:themeShade="BF"/>
                  </w:rPr>
                  <w:t>»</w:t>
                </w:r>
                <w:r w:rsidR="009B19C8">
                  <w:rPr>
                    <w:noProof/>
                    <w:color w:val="061F57" w:themeColor="text2" w:themeShade="BF"/>
                  </w:rPr>
                  <w:t xml:space="preserve"> 202</w:t>
                </w:r>
                <w:r w:rsidR="00231C42">
                  <w:rPr>
                    <w:noProof/>
                    <w:color w:val="061F57" w:themeColor="text2" w:themeShade="BF"/>
                  </w:rPr>
                  <w:t>4</w:t>
                </w:r>
              </w:p>
            </w:sdtContent>
          </w:sdt>
          <w:p w14:paraId="32E83D0D" w14:textId="07F54C11" w:rsidR="00D077E9" w:rsidRPr="00BF04DC" w:rsidRDefault="00D077E9" w:rsidP="00AB02A7">
            <w:pPr>
              <w:rPr>
                <w:noProof/>
                <w:color w:val="061F57" w:themeColor="text2" w:themeShade="BF"/>
              </w:rPr>
            </w:pPr>
            <w:r w:rsidRPr="00BF04DC">
              <w:rPr>
                <w:noProof/>
                <w:color w:val="061F57" w:themeColor="text2" w:themeShade="BF"/>
                <w:lang w:bidi="ru-RU"/>
              </w:rPr>
              <w:t xml:space="preserve">Автор: </w:t>
            </w:r>
            <w:sdt>
              <w:sdtPr>
                <w:rPr>
                  <w:noProof/>
                  <w:color w:val="061F57" w:themeColor="text2" w:themeShade="BF"/>
                </w:rPr>
                <w:alias w:val="Ваше имя"/>
                <w:tag w:val="Ваше имя"/>
                <w:id w:val="-180584491"/>
                <w:placeholder>
                  <w:docPart w:val="C9D0E64AF75E4DD4ABA4AB59285AAEBA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BF04DC" w:rsidRPr="00BF04DC">
                  <w:rPr>
                    <w:noProof/>
                    <w:color w:val="061F57" w:themeColor="text2" w:themeShade="BF"/>
                  </w:rPr>
                  <w:t>Мольганов А.А.</w:t>
                </w:r>
              </w:sdtContent>
            </w:sdt>
          </w:p>
          <w:p w14:paraId="127AF15E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06B38110" w14:textId="569A22A0" w:rsidR="00D077E9" w:rsidRDefault="00AB02A7">
      <w:pPr>
        <w:spacing w:after="200"/>
        <w:rPr>
          <w:noProof/>
        </w:rPr>
      </w:pPr>
      <w:r>
        <w:rPr>
          <w:noProof/>
          <w:lang w:bidi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4FB2ADE" wp14:editId="596E6BFC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Прямоугольник 2" descr="цветной прямоугольни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rgbClr val="0037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99CC5A" id="Прямоугольник 2" o:spid="_x0000_s1026" alt="цветной прямоугольник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" fillcolor="#003764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ru-RU"/>
        </w:rPr>
        <w:br w:type="page"/>
      </w:r>
    </w:p>
    <w:p w14:paraId="590D65EC" w14:textId="71864CC9" w:rsidR="00614A23" w:rsidRDefault="00614A23" w:rsidP="00DF027C">
      <w:pPr>
        <w:rPr>
          <w:noProof/>
          <w:color w:val="auto"/>
          <w:sz w:val="56"/>
          <w:szCs w:val="56"/>
        </w:rPr>
      </w:pPr>
    </w:p>
    <w:p w14:paraId="51361AEC" w14:textId="6F059915" w:rsidR="00614A23" w:rsidRDefault="00614A23" w:rsidP="00DF027C">
      <w:pPr>
        <w:rPr>
          <w:noProof/>
          <w:color w:val="auto"/>
          <w:sz w:val="56"/>
          <w:szCs w:val="56"/>
        </w:rPr>
      </w:pPr>
    </w:p>
    <w:p w14:paraId="381EBB34" w14:textId="14743F18" w:rsidR="00614A23" w:rsidRDefault="00614A23" w:rsidP="00DF027C">
      <w:pPr>
        <w:rPr>
          <w:noProof/>
          <w:color w:val="auto"/>
          <w:sz w:val="56"/>
          <w:szCs w:val="56"/>
        </w:rPr>
      </w:pPr>
    </w:p>
    <w:p w14:paraId="48892F16" w14:textId="7513128D" w:rsidR="00614A23" w:rsidRDefault="00614A23" w:rsidP="00DF027C">
      <w:pPr>
        <w:rPr>
          <w:noProof/>
          <w:color w:val="auto"/>
          <w:sz w:val="56"/>
          <w:szCs w:val="56"/>
        </w:rPr>
      </w:pPr>
    </w:p>
    <w:p w14:paraId="2280CE96" w14:textId="14A4C710" w:rsidR="00614A23" w:rsidRDefault="00614A23" w:rsidP="00DF027C">
      <w:pPr>
        <w:rPr>
          <w:noProof/>
          <w:color w:val="auto"/>
          <w:sz w:val="56"/>
          <w:szCs w:val="56"/>
        </w:rPr>
      </w:pPr>
    </w:p>
    <w:p w14:paraId="146B69E7" w14:textId="5DD96FC1" w:rsidR="00614A23" w:rsidRPr="00B17392" w:rsidRDefault="00614A23" w:rsidP="00DF027C">
      <w:pPr>
        <w:rPr>
          <w:noProof/>
          <w:color w:val="auto"/>
          <w:sz w:val="56"/>
          <w:szCs w:val="56"/>
          <w:lang w:val="en-US"/>
        </w:rPr>
      </w:pPr>
    </w:p>
    <w:p w14:paraId="2D6C0F85" w14:textId="259C2CC5" w:rsidR="00614A23" w:rsidRDefault="00614A23" w:rsidP="00DF027C">
      <w:pPr>
        <w:rPr>
          <w:noProof/>
          <w:color w:val="auto"/>
          <w:sz w:val="56"/>
          <w:szCs w:val="56"/>
        </w:rPr>
      </w:pPr>
    </w:p>
    <w:p w14:paraId="736E5808" w14:textId="6B341C45" w:rsidR="00614A23" w:rsidRDefault="00614A23" w:rsidP="00DF027C">
      <w:pPr>
        <w:rPr>
          <w:noProof/>
          <w:color w:val="auto"/>
          <w:sz w:val="56"/>
          <w:szCs w:val="56"/>
        </w:rPr>
      </w:pPr>
    </w:p>
    <w:p w14:paraId="492D7C86" w14:textId="710F0B73" w:rsidR="00614A23" w:rsidRDefault="00614A23" w:rsidP="00DF027C">
      <w:pPr>
        <w:rPr>
          <w:noProof/>
          <w:color w:val="auto"/>
          <w:sz w:val="56"/>
          <w:szCs w:val="56"/>
        </w:rPr>
      </w:pPr>
    </w:p>
    <w:p w14:paraId="693734C2" w14:textId="05EFEB98" w:rsidR="00614A23" w:rsidRDefault="00614A23" w:rsidP="00DF027C">
      <w:pPr>
        <w:rPr>
          <w:noProof/>
          <w:color w:val="auto"/>
          <w:sz w:val="56"/>
          <w:szCs w:val="56"/>
        </w:rPr>
      </w:pPr>
    </w:p>
    <w:p w14:paraId="602DD605" w14:textId="597879AC" w:rsidR="00614A23" w:rsidRDefault="00614A23" w:rsidP="00DF027C">
      <w:pPr>
        <w:rPr>
          <w:noProof/>
          <w:color w:val="auto"/>
          <w:sz w:val="56"/>
          <w:szCs w:val="56"/>
        </w:rPr>
      </w:pPr>
    </w:p>
    <w:p w14:paraId="7DE09EFC" w14:textId="2D403225" w:rsidR="00614A23" w:rsidRDefault="00614A23" w:rsidP="00DF027C">
      <w:pPr>
        <w:rPr>
          <w:noProof/>
          <w:color w:val="auto"/>
          <w:sz w:val="56"/>
          <w:szCs w:val="56"/>
        </w:rPr>
      </w:pPr>
    </w:p>
    <w:p w14:paraId="12D06E04" w14:textId="6119483F" w:rsidR="00614A23" w:rsidRDefault="00614A23" w:rsidP="00DF027C">
      <w:pPr>
        <w:rPr>
          <w:noProof/>
          <w:color w:val="auto"/>
          <w:sz w:val="56"/>
          <w:szCs w:val="56"/>
        </w:rPr>
      </w:pPr>
    </w:p>
    <w:p w14:paraId="21F58CF4" w14:textId="642D2DFA" w:rsidR="00614A23" w:rsidRDefault="00614A23" w:rsidP="00DF027C">
      <w:pPr>
        <w:rPr>
          <w:noProof/>
          <w:color w:val="auto"/>
          <w:sz w:val="56"/>
          <w:szCs w:val="56"/>
        </w:rPr>
      </w:pPr>
    </w:p>
    <w:p w14:paraId="3449B8A5" w14:textId="0B3D7034" w:rsidR="00614A23" w:rsidRDefault="00614A23" w:rsidP="00DF027C">
      <w:pPr>
        <w:rPr>
          <w:noProof/>
          <w:color w:val="auto"/>
          <w:sz w:val="56"/>
          <w:szCs w:val="56"/>
        </w:rPr>
      </w:pPr>
    </w:p>
    <w:p w14:paraId="4F0641B3" w14:textId="3E133C74" w:rsidR="00614A23" w:rsidRDefault="00614A23" w:rsidP="00DF027C">
      <w:pPr>
        <w:rPr>
          <w:noProof/>
          <w:color w:val="auto"/>
          <w:sz w:val="56"/>
          <w:szCs w:val="56"/>
        </w:rPr>
      </w:pPr>
    </w:p>
    <w:p w14:paraId="03031279" w14:textId="27E867C0" w:rsidR="00614A23" w:rsidRDefault="00614A23" w:rsidP="00DF027C">
      <w:pPr>
        <w:rPr>
          <w:noProof/>
          <w:color w:val="auto"/>
          <w:sz w:val="56"/>
          <w:szCs w:val="56"/>
        </w:rPr>
      </w:pPr>
    </w:p>
    <w:p w14:paraId="19E108A5" w14:textId="69156EE4" w:rsidR="00614A23" w:rsidRDefault="00614A23" w:rsidP="00DF027C">
      <w:pPr>
        <w:rPr>
          <w:noProof/>
          <w:color w:val="auto"/>
          <w:sz w:val="56"/>
          <w:szCs w:val="56"/>
        </w:rPr>
      </w:pPr>
    </w:p>
    <w:p w14:paraId="764C0F92" w14:textId="5EFE3FB6" w:rsidR="00614A23" w:rsidRDefault="00614A23" w:rsidP="00DF027C">
      <w:pPr>
        <w:rPr>
          <w:noProof/>
          <w:color w:val="auto"/>
          <w:sz w:val="56"/>
          <w:szCs w:val="56"/>
        </w:rPr>
      </w:pPr>
    </w:p>
    <w:p w14:paraId="20A7E325" w14:textId="63C1D469" w:rsidR="00614A23" w:rsidRDefault="00614A23" w:rsidP="00DF027C">
      <w:pPr>
        <w:rPr>
          <w:noProof/>
          <w:color w:val="auto"/>
          <w:sz w:val="56"/>
          <w:szCs w:val="56"/>
        </w:rPr>
      </w:pPr>
    </w:p>
    <w:p w14:paraId="1DFEB569" w14:textId="4F823AE3" w:rsidR="00614A23" w:rsidRDefault="00614A23" w:rsidP="00DF027C">
      <w:pPr>
        <w:rPr>
          <w:noProof/>
          <w:color w:val="auto"/>
          <w:sz w:val="56"/>
          <w:szCs w:val="56"/>
        </w:rPr>
      </w:pPr>
    </w:p>
    <w:p w14:paraId="5219E3B7" w14:textId="77777777" w:rsidR="00614A23" w:rsidRDefault="00614A23" w:rsidP="00DF027C">
      <w:pPr>
        <w:rPr>
          <w:noProof/>
          <w:color w:val="auto"/>
          <w:sz w:val="56"/>
          <w:szCs w:val="56"/>
        </w:rPr>
      </w:pPr>
    </w:p>
    <w:p w14:paraId="4037EA29" w14:textId="77777777" w:rsidR="00614A23" w:rsidRDefault="00614A23" w:rsidP="00DF027C">
      <w:pPr>
        <w:rPr>
          <w:noProof/>
          <w:color w:val="auto"/>
          <w:sz w:val="56"/>
          <w:szCs w:val="56"/>
        </w:rPr>
      </w:pPr>
    </w:p>
    <w:p w14:paraId="093BA2B3" w14:textId="77777777" w:rsidR="00614A23" w:rsidRDefault="00614A23" w:rsidP="00DF027C">
      <w:pPr>
        <w:rPr>
          <w:noProof/>
          <w:color w:val="auto"/>
          <w:sz w:val="56"/>
          <w:szCs w:val="56"/>
        </w:rPr>
      </w:pPr>
    </w:p>
    <w:p w14:paraId="7DA625AF" w14:textId="77777777" w:rsidR="00614A23" w:rsidRDefault="00614A23" w:rsidP="00DF027C">
      <w:pPr>
        <w:rPr>
          <w:noProof/>
          <w:color w:val="auto"/>
          <w:sz w:val="56"/>
          <w:szCs w:val="56"/>
        </w:rPr>
      </w:pPr>
    </w:p>
    <w:p w14:paraId="34EF79B3" w14:textId="77777777" w:rsidR="00614A23" w:rsidRDefault="00614A23" w:rsidP="00DF027C">
      <w:pPr>
        <w:rPr>
          <w:noProof/>
          <w:color w:val="auto"/>
          <w:sz w:val="56"/>
          <w:szCs w:val="56"/>
        </w:rPr>
      </w:pPr>
    </w:p>
    <w:p w14:paraId="7C97D48E" w14:textId="77777777" w:rsidR="00614A23" w:rsidRDefault="00614A23" w:rsidP="00DF027C">
      <w:pPr>
        <w:rPr>
          <w:noProof/>
          <w:color w:val="auto"/>
          <w:sz w:val="56"/>
          <w:szCs w:val="56"/>
        </w:rPr>
      </w:pPr>
    </w:p>
    <w:p w14:paraId="218F50D4" w14:textId="77777777" w:rsidR="00614A23" w:rsidRDefault="00614A23" w:rsidP="00DF027C">
      <w:pPr>
        <w:rPr>
          <w:noProof/>
          <w:color w:val="auto"/>
          <w:sz w:val="56"/>
          <w:szCs w:val="56"/>
        </w:rPr>
      </w:pPr>
    </w:p>
    <w:p w14:paraId="6CF7AC92" w14:textId="77777777" w:rsidR="00614A23" w:rsidRDefault="00614A23" w:rsidP="00DF027C">
      <w:pPr>
        <w:rPr>
          <w:noProof/>
          <w:color w:val="auto"/>
          <w:sz w:val="56"/>
          <w:szCs w:val="56"/>
        </w:rPr>
      </w:pPr>
    </w:p>
    <w:p w14:paraId="5E805D61" w14:textId="77777777" w:rsidR="00614A23" w:rsidRDefault="00614A23" w:rsidP="00DF027C">
      <w:pPr>
        <w:rPr>
          <w:noProof/>
          <w:color w:val="auto"/>
          <w:sz w:val="56"/>
          <w:szCs w:val="56"/>
        </w:rPr>
      </w:pPr>
    </w:p>
    <w:p w14:paraId="5F99C7C3" w14:textId="77777777" w:rsidR="00614A23" w:rsidRDefault="00614A23" w:rsidP="00DF027C">
      <w:pPr>
        <w:rPr>
          <w:noProof/>
          <w:color w:val="auto"/>
          <w:sz w:val="56"/>
          <w:szCs w:val="56"/>
        </w:rPr>
      </w:pPr>
    </w:p>
    <w:p w14:paraId="4CC2FFD8" w14:textId="77777777" w:rsidR="00614A23" w:rsidRDefault="00614A23" w:rsidP="00DF027C">
      <w:pPr>
        <w:rPr>
          <w:noProof/>
          <w:color w:val="auto"/>
          <w:sz w:val="56"/>
          <w:szCs w:val="56"/>
        </w:rPr>
      </w:pPr>
    </w:p>
    <w:p w14:paraId="2BBD882F" w14:textId="77777777" w:rsidR="00614A23" w:rsidRDefault="00614A23" w:rsidP="00DF027C">
      <w:pPr>
        <w:rPr>
          <w:noProof/>
          <w:color w:val="auto"/>
          <w:sz w:val="56"/>
          <w:szCs w:val="56"/>
        </w:rPr>
      </w:pPr>
    </w:p>
    <w:p w14:paraId="223481C9" w14:textId="77777777" w:rsidR="00614A23" w:rsidRDefault="00614A23" w:rsidP="00DF027C">
      <w:pPr>
        <w:rPr>
          <w:noProof/>
          <w:color w:val="auto"/>
          <w:sz w:val="56"/>
          <w:szCs w:val="56"/>
        </w:rPr>
      </w:pPr>
    </w:p>
    <w:p w14:paraId="3592074E" w14:textId="77777777" w:rsidR="00614A23" w:rsidRDefault="00614A23" w:rsidP="00DF027C">
      <w:pPr>
        <w:rPr>
          <w:noProof/>
          <w:color w:val="auto"/>
          <w:sz w:val="56"/>
          <w:szCs w:val="56"/>
        </w:rPr>
      </w:pPr>
    </w:p>
    <w:p w14:paraId="2E5ABBE2" w14:textId="77777777" w:rsidR="00614A23" w:rsidRDefault="00614A23" w:rsidP="00DF027C">
      <w:pPr>
        <w:rPr>
          <w:noProof/>
          <w:color w:val="auto"/>
          <w:sz w:val="56"/>
          <w:szCs w:val="56"/>
        </w:rPr>
      </w:pPr>
    </w:p>
    <w:p w14:paraId="50B07C72" w14:textId="77777777" w:rsidR="00614A23" w:rsidRDefault="00614A23" w:rsidP="00DF027C">
      <w:pPr>
        <w:rPr>
          <w:noProof/>
          <w:color w:val="auto"/>
          <w:sz w:val="56"/>
          <w:szCs w:val="56"/>
        </w:rPr>
      </w:pPr>
    </w:p>
    <w:p w14:paraId="1287A787" w14:textId="77777777" w:rsidR="00614A23" w:rsidRDefault="00614A23" w:rsidP="00DF027C">
      <w:pPr>
        <w:rPr>
          <w:noProof/>
          <w:color w:val="auto"/>
          <w:sz w:val="56"/>
          <w:szCs w:val="56"/>
        </w:rPr>
      </w:pPr>
    </w:p>
    <w:p w14:paraId="25B10F8F" w14:textId="77777777" w:rsidR="00614A23" w:rsidRDefault="00614A23" w:rsidP="00DF027C">
      <w:pPr>
        <w:rPr>
          <w:noProof/>
          <w:color w:val="auto"/>
          <w:sz w:val="56"/>
          <w:szCs w:val="56"/>
        </w:rPr>
      </w:pPr>
    </w:p>
    <w:p w14:paraId="0B3E4BB8" w14:textId="77777777" w:rsidR="00614A23" w:rsidRDefault="00614A23" w:rsidP="00DF027C">
      <w:pPr>
        <w:rPr>
          <w:noProof/>
          <w:color w:val="auto"/>
          <w:sz w:val="56"/>
          <w:szCs w:val="56"/>
        </w:rPr>
      </w:pPr>
    </w:p>
    <w:p w14:paraId="5818A742" w14:textId="14AEA6B6" w:rsidR="00AB02A7" w:rsidRDefault="00D96D21" w:rsidP="00DF027C">
      <w:pPr>
        <w:rPr>
          <w:noProof/>
          <w:color w:val="auto"/>
          <w:sz w:val="56"/>
          <w:szCs w:val="56"/>
        </w:rPr>
      </w:pPr>
      <w:r w:rsidRPr="00D96D21">
        <w:rPr>
          <w:noProof/>
          <w:color w:val="auto"/>
          <w:sz w:val="56"/>
          <w:szCs w:val="56"/>
        </w:rPr>
        <w:lastRenderedPageBreak/>
        <w:t>Предисловие</w:t>
      </w:r>
    </w:p>
    <w:p w14:paraId="51C55043" w14:textId="77777777" w:rsidR="00D87CF7" w:rsidRPr="00D87CF7" w:rsidRDefault="00D87CF7" w:rsidP="00DF027C">
      <w:pPr>
        <w:rPr>
          <w:noProof/>
          <w:color w:val="auto"/>
          <w:sz w:val="14"/>
          <w:szCs w:val="14"/>
        </w:rPr>
      </w:pPr>
    </w:p>
    <w:p w14:paraId="5ED2CFD6" w14:textId="77777777" w:rsidR="00510BB8" w:rsidRPr="00510BB8" w:rsidRDefault="00510BB8" w:rsidP="00DF027C">
      <w:pPr>
        <w:rPr>
          <w:noProof/>
          <w:color w:val="auto"/>
          <w:szCs w:val="28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8"/>
        <w:gridCol w:w="5776"/>
      </w:tblGrid>
      <w:tr w:rsidR="00B76FDA" w14:paraId="5348546F" w14:textId="77777777" w:rsidTr="003E4344">
        <w:tc>
          <w:tcPr>
            <w:tcW w:w="4248" w:type="dxa"/>
          </w:tcPr>
          <w:p w14:paraId="116E9A22" w14:textId="52FC13CD" w:rsidR="00B76FDA" w:rsidRDefault="00B76FDA" w:rsidP="003F4029">
            <w:pPr>
              <w:jc w:val="center"/>
              <w:rPr>
                <w:b w:val="0"/>
                <w:bCs/>
                <w:noProof/>
                <w:color w:val="auto"/>
                <w:lang w:val="en-US"/>
              </w:rPr>
            </w:pPr>
            <w:r w:rsidRPr="00D96D21">
              <w:rPr>
                <w:b w:val="0"/>
                <w:bCs/>
                <w:noProof/>
                <w:color w:val="auto"/>
              </w:rPr>
              <w:drawing>
                <wp:inline distT="0" distB="0" distL="0" distR="0" wp14:anchorId="2B908D3F" wp14:editId="63876155">
                  <wp:extent cx="2297079" cy="2276475"/>
                  <wp:effectExtent l="0" t="0" r="825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1024" b="129"/>
                          <a:stretch/>
                        </pic:blipFill>
                        <pic:spPr bwMode="auto">
                          <a:xfrm>
                            <a:off x="0" y="0"/>
                            <a:ext cx="2302283" cy="2281632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6" w:type="dxa"/>
            <w:vMerge w:val="restart"/>
          </w:tcPr>
          <w:p w14:paraId="09804482" w14:textId="7A31DD07" w:rsidR="00E44703" w:rsidRDefault="00B76FDA" w:rsidP="006A26BF">
            <w:pPr>
              <w:jc w:val="both"/>
              <w:rPr>
                <w:b w:val="0"/>
                <w:bCs/>
                <w:noProof/>
                <w:color w:val="auto"/>
              </w:rPr>
            </w:pPr>
            <w:r>
              <w:rPr>
                <w:b w:val="0"/>
                <w:bCs/>
                <w:noProof/>
                <w:color w:val="auto"/>
              </w:rPr>
              <w:tab/>
            </w:r>
            <w:r w:rsidR="00E44703">
              <w:rPr>
                <w:b w:val="0"/>
                <w:bCs/>
                <w:noProof/>
                <w:color w:val="auto"/>
              </w:rPr>
              <w:t>Дорогие студенты!</w:t>
            </w:r>
          </w:p>
          <w:p w14:paraId="0748A97B" w14:textId="65F93E84" w:rsidR="00B76FDA" w:rsidRDefault="00E44703" w:rsidP="006A26BF">
            <w:pPr>
              <w:jc w:val="both"/>
              <w:rPr>
                <w:b w:val="0"/>
                <w:bCs/>
                <w:noProof/>
                <w:color w:val="auto"/>
              </w:rPr>
            </w:pPr>
            <w:r>
              <w:rPr>
                <w:b w:val="0"/>
                <w:bCs/>
                <w:noProof/>
                <w:color w:val="auto"/>
              </w:rPr>
              <w:tab/>
            </w:r>
            <w:r w:rsidR="00B76FDA">
              <w:rPr>
                <w:b w:val="0"/>
                <w:bCs/>
                <w:noProof/>
                <w:color w:val="auto"/>
              </w:rPr>
              <w:t xml:space="preserve">Современное образование неуклонно отстает от темпов развития технологического прогресса, с внедрением в учебный процесс информационно-коммуникационных технологий, удалось создать революцию в рамках лишь нескольких дисциплин общего назначения. </w:t>
            </w:r>
          </w:p>
          <w:p w14:paraId="54248BD2" w14:textId="504EED59" w:rsidR="00B76FDA" w:rsidRDefault="00B76FDA" w:rsidP="006A26BF">
            <w:pPr>
              <w:jc w:val="both"/>
              <w:rPr>
                <w:b w:val="0"/>
                <w:bCs/>
                <w:noProof/>
                <w:color w:val="auto"/>
              </w:rPr>
            </w:pPr>
            <w:r>
              <w:rPr>
                <w:b w:val="0"/>
                <w:bCs/>
                <w:noProof/>
                <w:color w:val="auto"/>
              </w:rPr>
              <w:tab/>
              <w:t xml:space="preserve">Многие </w:t>
            </w:r>
            <w:r w:rsidR="00B775D3">
              <w:rPr>
                <w:b w:val="0"/>
                <w:bCs/>
                <w:noProof/>
                <w:color w:val="auto"/>
              </w:rPr>
              <w:t xml:space="preserve">специальные </w:t>
            </w:r>
            <w:r>
              <w:rPr>
                <w:b w:val="0"/>
                <w:bCs/>
                <w:noProof/>
                <w:color w:val="auto"/>
              </w:rPr>
              <w:t xml:space="preserve">дисциплины не получили должно развития по причине </w:t>
            </w:r>
            <w:r w:rsidR="00DF55E6">
              <w:rPr>
                <w:b w:val="0"/>
                <w:bCs/>
                <w:noProof/>
                <w:color w:val="auto"/>
              </w:rPr>
              <w:t xml:space="preserve">затратной </w:t>
            </w:r>
            <w:r>
              <w:rPr>
                <w:b w:val="0"/>
                <w:bCs/>
                <w:noProof/>
                <w:color w:val="auto"/>
              </w:rPr>
              <w:t>материальной и временной составляющей</w:t>
            </w:r>
            <w:r w:rsidR="00284089">
              <w:rPr>
                <w:b w:val="0"/>
                <w:bCs/>
                <w:noProof/>
                <w:color w:val="auto"/>
              </w:rPr>
              <w:t>, которая непосредственно возникает при внедрении новых элементов в учебный процесс.</w:t>
            </w:r>
          </w:p>
          <w:p w14:paraId="5B1BC458" w14:textId="791303CF" w:rsidR="00284089" w:rsidRPr="009E5CC9" w:rsidRDefault="00284089" w:rsidP="006A26BF">
            <w:pPr>
              <w:jc w:val="both"/>
              <w:rPr>
                <w:b w:val="0"/>
                <w:bCs/>
                <w:noProof/>
                <w:color w:val="auto"/>
              </w:rPr>
            </w:pPr>
            <w:r>
              <w:rPr>
                <w:b w:val="0"/>
                <w:bCs/>
                <w:noProof/>
                <w:color w:val="auto"/>
              </w:rPr>
              <w:tab/>
              <w:t>Развитие практических навыков, адаптация к стремительно меняющемуся глобальному миру</w:t>
            </w:r>
            <w:r w:rsidR="00F20FAB">
              <w:rPr>
                <w:b w:val="0"/>
                <w:bCs/>
                <w:noProof/>
                <w:color w:val="auto"/>
              </w:rPr>
              <w:t xml:space="preserve">, </w:t>
            </w:r>
            <w:r w:rsidR="00C43ED9">
              <w:rPr>
                <w:b w:val="0"/>
                <w:bCs/>
                <w:noProof/>
                <w:color w:val="auto"/>
              </w:rPr>
              <w:t>развитие технологий и компетенций определяющих специалиста</w:t>
            </w:r>
            <w:r w:rsidR="00576A71">
              <w:rPr>
                <w:b w:val="0"/>
                <w:bCs/>
                <w:noProof/>
                <w:color w:val="auto"/>
              </w:rPr>
              <w:t xml:space="preserve"> –</w:t>
            </w:r>
            <w:r w:rsidR="00C43ED9">
              <w:rPr>
                <w:b w:val="0"/>
                <w:bCs/>
                <w:noProof/>
                <w:color w:val="auto"/>
              </w:rPr>
              <w:t xml:space="preserve"> является главной целью современного образования и должно быть закреплено как единственно верн</w:t>
            </w:r>
            <w:r w:rsidR="00EC5879">
              <w:rPr>
                <w:b w:val="0"/>
                <w:bCs/>
                <w:noProof/>
                <w:color w:val="auto"/>
              </w:rPr>
              <w:t xml:space="preserve">ый вектор дальнейшего развития </w:t>
            </w:r>
            <w:r w:rsidR="000B7CDD">
              <w:rPr>
                <w:b w:val="0"/>
                <w:bCs/>
                <w:noProof/>
                <w:color w:val="auto"/>
              </w:rPr>
              <w:t>при подготовке</w:t>
            </w:r>
            <w:r w:rsidR="00C43ED9">
              <w:rPr>
                <w:b w:val="0"/>
                <w:bCs/>
                <w:noProof/>
                <w:color w:val="auto"/>
              </w:rPr>
              <w:t xml:space="preserve"> </w:t>
            </w:r>
            <w:r w:rsidR="00EC5879">
              <w:rPr>
                <w:b w:val="0"/>
                <w:bCs/>
                <w:noProof/>
                <w:color w:val="auto"/>
              </w:rPr>
              <w:t xml:space="preserve">кадров в условиях </w:t>
            </w:r>
            <w:r w:rsidR="00DF2A19">
              <w:rPr>
                <w:b w:val="0"/>
                <w:bCs/>
                <w:noProof/>
                <w:color w:val="auto"/>
              </w:rPr>
              <w:t>ускоренного</w:t>
            </w:r>
            <w:r w:rsidR="00EC5879">
              <w:rPr>
                <w:b w:val="0"/>
                <w:bCs/>
                <w:noProof/>
                <w:color w:val="auto"/>
              </w:rPr>
              <w:t xml:space="preserve"> развития</w:t>
            </w:r>
            <w:r w:rsidR="00DF2A19">
              <w:rPr>
                <w:b w:val="0"/>
                <w:bCs/>
                <w:noProof/>
                <w:color w:val="auto"/>
              </w:rPr>
              <w:t xml:space="preserve"> цифровой</w:t>
            </w:r>
            <w:r w:rsidR="00EC5879">
              <w:rPr>
                <w:b w:val="0"/>
                <w:bCs/>
                <w:noProof/>
                <w:color w:val="auto"/>
              </w:rPr>
              <w:t xml:space="preserve"> экономики, государств и </w:t>
            </w:r>
            <w:r w:rsidR="00EF529E">
              <w:rPr>
                <w:b w:val="0"/>
                <w:bCs/>
                <w:noProof/>
                <w:color w:val="auto"/>
              </w:rPr>
              <w:t>социума.</w:t>
            </w:r>
          </w:p>
        </w:tc>
      </w:tr>
      <w:tr w:rsidR="00B76FDA" w:rsidRPr="00D96D21" w14:paraId="7083C5E0" w14:textId="77777777" w:rsidTr="003E4344">
        <w:tc>
          <w:tcPr>
            <w:tcW w:w="4248" w:type="dxa"/>
          </w:tcPr>
          <w:p w14:paraId="57F23B4D" w14:textId="0DB4B5AE" w:rsidR="00B76FDA" w:rsidRPr="00C15113" w:rsidRDefault="00B76FDA" w:rsidP="0071430C">
            <w:pPr>
              <w:jc w:val="center"/>
              <w:rPr>
                <w:noProof/>
                <w:color w:val="auto"/>
                <w:sz w:val="22"/>
              </w:rPr>
            </w:pPr>
            <w:r w:rsidRPr="00C15113">
              <w:rPr>
                <w:noProof/>
                <w:color w:val="auto"/>
                <w:sz w:val="22"/>
              </w:rPr>
              <w:t>Калаев Димитрий Набиевич</w:t>
            </w:r>
          </w:p>
          <w:p w14:paraId="12DBAF23" w14:textId="77777777" w:rsidR="00B76FDA" w:rsidRPr="00D21983" w:rsidRDefault="00B76FDA" w:rsidP="0071430C">
            <w:pPr>
              <w:jc w:val="center"/>
              <w:rPr>
                <w:b w:val="0"/>
                <w:bCs/>
                <w:noProof/>
                <w:color w:val="auto"/>
                <w:sz w:val="10"/>
                <w:szCs w:val="10"/>
              </w:rPr>
            </w:pPr>
          </w:p>
          <w:p w14:paraId="3EE5349F" w14:textId="2BBD2907" w:rsidR="00B76FDA" w:rsidRPr="008C6DF1" w:rsidRDefault="00B76FDA" w:rsidP="0071430C">
            <w:pPr>
              <w:jc w:val="center"/>
              <w:rPr>
                <w:b w:val="0"/>
                <w:bCs/>
                <w:noProof/>
                <w:color w:val="auto"/>
                <w:sz w:val="22"/>
              </w:rPr>
            </w:pPr>
            <w:r w:rsidRPr="008C6DF1">
              <w:rPr>
                <w:b w:val="0"/>
                <w:bCs/>
                <w:noProof/>
                <w:color w:val="auto"/>
                <w:sz w:val="22"/>
              </w:rPr>
              <w:t>Генеральный Директор</w:t>
            </w:r>
          </w:p>
          <w:p w14:paraId="68626FC2" w14:textId="77777777" w:rsidR="00B76FDA" w:rsidRPr="008C6DF1" w:rsidRDefault="00B76FDA" w:rsidP="0071430C">
            <w:pPr>
              <w:jc w:val="center"/>
              <w:rPr>
                <w:b w:val="0"/>
                <w:bCs/>
                <w:noProof/>
                <w:color w:val="auto"/>
                <w:sz w:val="22"/>
              </w:rPr>
            </w:pPr>
            <w:r w:rsidRPr="008C6DF1">
              <w:rPr>
                <w:b w:val="0"/>
                <w:bCs/>
                <w:noProof/>
                <w:color w:val="auto"/>
                <w:sz w:val="22"/>
              </w:rPr>
              <w:t>ТОО «НПО «Группа Компаний «</w:t>
            </w:r>
            <w:r w:rsidRPr="008C6DF1">
              <w:rPr>
                <w:b w:val="0"/>
                <w:bCs/>
                <w:noProof/>
                <w:color w:val="auto"/>
                <w:sz w:val="22"/>
                <w:lang w:val="en-US"/>
              </w:rPr>
              <w:t>DOSTI</w:t>
            </w:r>
            <w:r w:rsidRPr="008C6DF1">
              <w:rPr>
                <w:b w:val="0"/>
                <w:bCs/>
                <w:noProof/>
                <w:color w:val="auto"/>
                <w:sz w:val="22"/>
              </w:rPr>
              <w:t>»</w:t>
            </w:r>
          </w:p>
          <w:p w14:paraId="065FFEC3" w14:textId="77777777" w:rsidR="00B76FDA" w:rsidRPr="00D21983" w:rsidRDefault="00B76FDA" w:rsidP="0071430C">
            <w:pPr>
              <w:jc w:val="center"/>
              <w:rPr>
                <w:b w:val="0"/>
                <w:bCs/>
                <w:noProof/>
                <w:color w:val="auto"/>
                <w:sz w:val="10"/>
                <w:szCs w:val="10"/>
              </w:rPr>
            </w:pPr>
          </w:p>
          <w:p w14:paraId="18DC18D1" w14:textId="7CC26C9C" w:rsidR="00B76FDA" w:rsidRPr="008C6DF1" w:rsidRDefault="00B76FDA" w:rsidP="0071430C">
            <w:pPr>
              <w:jc w:val="center"/>
              <w:rPr>
                <w:b w:val="0"/>
                <w:bCs/>
                <w:noProof/>
                <w:color w:val="auto"/>
              </w:rPr>
            </w:pPr>
            <w:r w:rsidRPr="008C6DF1">
              <w:rPr>
                <w:b w:val="0"/>
                <w:bCs/>
                <w:noProof/>
                <w:color w:val="auto"/>
                <w:sz w:val="22"/>
              </w:rPr>
              <w:t xml:space="preserve">Международный Эксперт </w:t>
            </w:r>
            <w:r w:rsidRPr="008C6DF1">
              <w:rPr>
                <w:b w:val="0"/>
                <w:bCs/>
                <w:noProof/>
                <w:color w:val="auto"/>
                <w:sz w:val="22"/>
                <w:lang w:val="en-US"/>
              </w:rPr>
              <w:t>WorldSkills</w:t>
            </w:r>
            <w:r w:rsidRPr="008C6DF1">
              <w:rPr>
                <w:b w:val="0"/>
                <w:bCs/>
                <w:noProof/>
                <w:color w:val="auto"/>
                <w:sz w:val="22"/>
              </w:rPr>
              <w:t xml:space="preserve"> по компетенции «Электроника»</w:t>
            </w:r>
          </w:p>
        </w:tc>
        <w:tc>
          <w:tcPr>
            <w:tcW w:w="5776" w:type="dxa"/>
            <w:vMerge/>
          </w:tcPr>
          <w:p w14:paraId="4EB0D262" w14:textId="77777777" w:rsidR="00B76FDA" w:rsidRPr="00D96D21" w:rsidRDefault="00B76FDA" w:rsidP="00D96D21">
            <w:pPr>
              <w:jc w:val="both"/>
              <w:rPr>
                <w:b w:val="0"/>
                <w:bCs/>
                <w:noProof/>
                <w:color w:val="auto"/>
              </w:rPr>
            </w:pPr>
          </w:p>
        </w:tc>
      </w:tr>
    </w:tbl>
    <w:p w14:paraId="5E2E06D7" w14:textId="77777777" w:rsidR="00D96D21" w:rsidRDefault="00D96D21" w:rsidP="00C36F33">
      <w:pPr>
        <w:jc w:val="both"/>
        <w:rPr>
          <w:b w:val="0"/>
          <w:bCs/>
          <w:noProof/>
          <w:color w:val="auto"/>
        </w:rPr>
      </w:pPr>
    </w:p>
    <w:p w14:paraId="22695D09" w14:textId="70A59D73" w:rsidR="001F17BF" w:rsidRDefault="00D96D21" w:rsidP="00C36F33">
      <w:pPr>
        <w:jc w:val="both"/>
        <w:rPr>
          <w:b w:val="0"/>
          <w:bCs/>
          <w:noProof/>
          <w:color w:val="auto"/>
        </w:rPr>
      </w:pPr>
      <w:r>
        <w:rPr>
          <w:b w:val="0"/>
          <w:bCs/>
          <w:noProof/>
          <w:color w:val="auto"/>
        </w:rPr>
        <w:tab/>
      </w:r>
      <w:r w:rsidR="00931921">
        <w:rPr>
          <w:b w:val="0"/>
          <w:bCs/>
          <w:noProof/>
          <w:color w:val="auto"/>
        </w:rPr>
        <w:t>У</w:t>
      </w:r>
      <w:r w:rsidR="003875E0" w:rsidRPr="00495339">
        <w:rPr>
          <w:b w:val="0"/>
          <w:bCs/>
          <w:noProof/>
          <w:color w:val="auto"/>
        </w:rPr>
        <w:t>чебное пособие</w:t>
      </w:r>
      <w:r w:rsidR="00495339">
        <w:rPr>
          <w:b w:val="0"/>
          <w:bCs/>
          <w:noProof/>
          <w:color w:val="auto"/>
        </w:rPr>
        <w:t xml:space="preserve"> знакомит читателя с </w:t>
      </w:r>
      <w:r w:rsidR="00931921">
        <w:rPr>
          <w:b w:val="0"/>
          <w:bCs/>
          <w:noProof/>
          <w:color w:val="auto"/>
        </w:rPr>
        <w:t xml:space="preserve">универсальным </w:t>
      </w:r>
      <w:r w:rsidR="00495339">
        <w:rPr>
          <w:b w:val="0"/>
          <w:bCs/>
          <w:noProof/>
          <w:color w:val="auto"/>
        </w:rPr>
        <w:t xml:space="preserve">роботом </w:t>
      </w:r>
      <w:r w:rsidR="00931921">
        <w:rPr>
          <w:b w:val="0"/>
          <w:bCs/>
          <w:noProof/>
          <w:color w:val="auto"/>
        </w:rPr>
        <w:t xml:space="preserve">телескопического типа – </w:t>
      </w:r>
      <w:r w:rsidR="00495339" w:rsidRPr="006938A9">
        <w:rPr>
          <w:b w:val="0"/>
          <w:bCs/>
          <w:i/>
          <w:iCs/>
          <w:noProof/>
          <w:color w:val="auto"/>
          <w:lang w:val="en-US"/>
        </w:rPr>
        <w:t>Rotrics</w:t>
      </w:r>
      <w:r w:rsidR="00495339" w:rsidRPr="006938A9">
        <w:rPr>
          <w:b w:val="0"/>
          <w:bCs/>
          <w:i/>
          <w:iCs/>
          <w:noProof/>
          <w:color w:val="auto"/>
        </w:rPr>
        <w:t xml:space="preserve"> </w:t>
      </w:r>
      <w:r w:rsidR="00495339" w:rsidRPr="006938A9">
        <w:rPr>
          <w:b w:val="0"/>
          <w:bCs/>
          <w:i/>
          <w:iCs/>
          <w:noProof/>
          <w:color w:val="auto"/>
          <w:lang w:val="en-US"/>
        </w:rPr>
        <w:t>Dex</w:t>
      </w:r>
      <w:r w:rsidR="00495339" w:rsidRPr="006938A9">
        <w:rPr>
          <w:b w:val="0"/>
          <w:bCs/>
          <w:i/>
          <w:iCs/>
          <w:noProof/>
          <w:color w:val="auto"/>
        </w:rPr>
        <w:t xml:space="preserve"> </w:t>
      </w:r>
      <w:r w:rsidR="00495339" w:rsidRPr="006938A9">
        <w:rPr>
          <w:b w:val="0"/>
          <w:bCs/>
          <w:i/>
          <w:iCs/>
          <w:noProof/>
          <w:color w:val="auto"/>
          <w:lang w:val="en-US"/>
        </w:rPr>
        <w:t>ARM</w:t>
      </w:r>
      <w:r w:rsidR="00931921">
        <w:rPr>
          <w:b w:val="0"/>
          <w:bCs/>
          <w:noProof/>
          <w:color w:val="auto"/>
        </w:rPr>
        <w:t>. С привлечением универсального робота</w:t>
      </w:r>
      <w:r w:rsidR="00F11036" w:rsidRPr="00F11036">
        <w:rPr>
          <w:b w:val="0"/>
          <w:bCs/>
          <w:noProof/>
          <w:color w:val="auto"/>
        </w:rPr>
        <w:t xml:space="preserve"> </w:t>
      </w:r>
      <w:r w:rsidR="00F11036">
        <w:rPr>
          <w:b w:val="0"/>
          <w:bCs/>
          <w:noProof/>
          <w:color w:val="auto"/>
        </w:rPr>
        <w:t>–</w:t>
      </w:r>
      <w:r w:rsidR="00F11036" w:rsidRPr="00F11036">
        <w:rPr>
          <w:b w:val="0"/>
          <w:bCs/>
          <w:noProof/>
          <w:color w:val="auto"/>
        </w:rPr>
        <w:t xml:space="preserve"> </w:t>
      </w:r>
      <w:r w:rsidR="00A24572">
        <w:rPr>
          <w:b w:val="0"/>
          <w:bCs/>
          <w:noProof/>
          <w:color w:val="auto"/>
        </w:rPr>
        <w:t xml:space="preserve">групповые и индивидуальные занятия </w:t>
      </w:r>
      <w:r w:rsidR="00663A1E">
        <w:rPr>
          <w:b w:val="0"/>
          <w:bCs/>
          <w:noProof/>
          <w:color w:val="auto"/>
        </w:rPr>
        <w:t>по различным компетенциям и дисциплинам</w:t>
      </w:r>
      <w:r w:rsidR="00564931" w:rsidRPr="00564931">
        <w:rPr>
          <w:b w:val="0"/>
          <w:bCs/>
          <w:noProof/>
          <w:color w:val="auto"/>
        </w:rPr>
        <w:t xml:space="preserve"> </w:t>
      </w:r>
      <w:r w:rsidR="00564931">
        <w:rPr>
          <w:b w:val="0"/>
          <w:bCs/>
          <w:noProof/>
          <w:color w:val="auto"/>
        </w:rPr>
        <w:t>станут разнообразнее и насыщенее благодаря различным образовательным приемам, истоки которого берут свое начало из возможностей самого робота</w:t>
      </w:r>
      <w:r w:rsidR="00663A1E">
        <w:rPr>
          <w:b w:val="0"/>
          <w:bCs/>
          <w:noProof/>
          <w:color w:val="auto"/>
        </w:rPr>
        <w:t>.</w:t>
      </w:r>
      <w:r w:rsidR="00564931">
        <w:rPr>
          <w:b w:val="0"/>
          <w:bCs/>
          <w:noProof/>
          <w:color w:val="auto"/>
        </w:rPr>
        <w:t xml:space="preserve"> </w:t>
      </w:r>
    </w:p>
    <w:p w14:paraId="5CC5B755" w14:textId="46BFEB57" w:rsidR="00272F77" w:rsidRDefault="001F17BF" w:rsidP="00C36F33">
      <w:pPr>
        <w:jc w:val="both"/>
        <w:rPr>
          <w:b w:val="0"/>
          <w:bCs/>
          <w:noProof/>
          <w:color w:val="auto"/>
        </w:rPr>
      </w:pPr>
      <w:r>
        <w:rPr>
          <w:b w:val="0"/>
          <w:bCs/>
          <w:noProof/>
          <w:color w:val="auto"/>
        </w:rPr>
        <w:tab/>
      </w:r>
      <w:r w:rsidR="00564931">
        <w:rPr>
          <w:b w:val="0"/>
          <w:bCs/>
          <w:noProof/>
          <w:color w:val="auto"/>
        </w:rPr>
        <w:t xml:space="preserve">Универсальный робот </w:t>
      </w:r>
      <w:r w:rsidR="00564931" w:rsidRPr="006938A9">
        <w:rPr>
          <w:b w:val="0"/>
          <w:bCs/>
          <w:i/>
          <w:iCs/>
          <w:noProof/>
          <w:color w:val="auto"/>
          <w:lang w:val="en-US"/>
        </w:rPr>
        <w:t>Rotrics</w:t>
      </w:r>
      <w:r w:rsidR="00564931" w:rsidRPr="006938A9">
        <w:rPr>
          <w:b w:val="0"/>
          <w:bCs/>
          <w:i/>
          <w:iCs/>
          <w:noProof/>
          <w:color w:val="auto"/>
        </w:rPr>
        <w:t xml:space="preserve"> </w:t>
      </w:r>
      <w:r w:rsidR="00564931" w:rsidRPr="006938A9">
        <w:rPr>
          <w:b w:val="0"/>
          <w:bCs/>
          <w:i/>
          <w:iCs/>
          <w:noProof/>
          <w:color w:val="auto"/>
          <w:lang w:val="en-US"/>
        </w:rPr>
        <w:t>Dex</w:t>
      </w:r>
      <w:r w:rsidR="00564931" w:rsidRPr="006938A9">
        <w:rPr>
          <w:b w:val="0"/>
          <w:bCs/>
          <w:i/>
          <w:iCs/>
          <w:noProof/>
          <w:color w:val="auto"/>
        </w:rPr>
        <w:t xml:space="preserve"> </w:t>
      </w:r>
      <w:r w:rsidR="00564931" w:rsidRPr="006938A9">
        <w:rPr>
          <w:b w:val="0"/>
          <w:bCs/>
          <w:i/>
          <w:iCs/>
          <w:noProof/>
          <w:color w:val="auto"/>
          <w:lang w:val="en-US"/>
        </w:rPr>
        <w:t>ARM</w:t>
      </w:r>
      <w:r w:rsidR="00564931" w:rsidRPr="001F17BF">
        <w:rPr>
          <w:b w:val="0"/>
          <w:bCs/>
          <w:noProof/>
          <w:color w:val="auto"/>
        </w:rPr>
        <w:t xml:space="preserve"> </w:t>
      </w:r>
      <w:r>
        <w:rPr>
          <w:b w:val="0"/>
          <w:bCs/>
          <w:noProof/>
          <w:color w:val="auto"/>
        </w:rPr>
        <w:t>лучше всего раскрывается в сфере программирования роботов и механизмом, построении робототехнических комплексов и систем, изучения основ мехатроники и механики с применением числового программного управления (ЧПУ), а также благодаря модульности и открытой архитектуре, можно сменить насадку и</w:t>
      </w:r>
      <w:r w:rsidR="003A335E">
        <w:rPr>
          <w:b w:val="0"/>
          <w:bCs/>
          <w:noProof/>
          <w:color w:val="auto"/>
        </w:rPr>
        <w:t xml:space="preserve"> использовать универсальный робот в качестве компактного 3</w:t>
      </w:r>
      <w:r w:rsidR="003A335E">
        <w:rPr>
          <w:b w:val="0"/>
          <w:bCs/>
          <w:noProof/>
          <w:color w:val="auto"/>
          <w:lang w:val="en-US"/>
        </w:rPr>
        <w:t>D</w:t>
      </w:r>
      <w:r w:rsidR="003A335E" w:rsidRPr="003A335E">
        <w:rPr>
          <w:b w:val="0"/>
          <w:bCs/>
          <w:noProof/>
          <w:color w:val="auto"/>
        </w:rPr>
        <w:t>-</w:t>
      </w:r>
      <w:r w:rsidR="003A335E">
        <w:rPr>
          <w:b w:val="0"/>
          <w:bCs/>
          <w:noProof/>
          <w:color w:val="auto"/>
        </w:rPr>
        <w:t xml:space="preserve">принтера для печати несложных геометрических объектов из </w:t>
      </w:r>
      <w:r w:rsidR="003A335E">
        <w:rPr>
          <w:b w:val="0"/>
          <w:bCs/>
          <w:noProof/>
          <w:color w:val="auto"/>
          <w:lang w:val="en-US"/>
        </w:rPr>
        <w:t>PLA</w:t>
      </w:r>
      <w:r w:rsidR="003A335E" w:rsidRPr="003A335E">
        <w:rPr>
          <w:b w:val="0"/>
          <w:bCs/>
          <w:noProof/>
          <w:color w:val="auto"/>
        </w:rPr>
        <w:t>+</w:t>
      </w:r>
      <w:r w:rsidR="003A335E">
        <w:rPr>
          <w:b w:val="0"/>
          <w:bCs/>
          <w:noProof/>
          <w:color w:val="auto"/>
        </w:rPr>
        <w:t xml:space="preserve"> пластика с самыми высокими экологическими свойствами.</w:t>
      </w:r>
    </w:p>
    <w:p w14:paraId="44D57E18" w14:textId="3E2C770B" w:rsidR="0087605E" w:rsidRDefault="004F321D" w:rsidP="00425617">
      <w:pPr>
        <w:jc w:val="both"/>
        <w:rPr>
          <w:b w:val="0"/>
          <w:bCs/>
          <w:noProof/>
          <w:color w:val="auto"/>
        </w:rPr>
      </w:pPr>
      <w:r>
        <w:rPr>
          <w:b w:val="0"/>
          <w:bCs/>
          <w:noProof/>
          <w:color w:val="auto"/>
        </w:rPr>
        <w:lastRenderedPageBreak/>
        <w:tab/>
        <w:t xml:space="preserve">Учебное пособие в первую очередь предназначено для школьников, студентов, инженеров-разработчиков и преподавателей общих, средне-специальных и высших учебных заведений, </w:t>
      </w:r>
      <w:r w:rsidR="005A65C6">
        <w:rPr>
          <w:b w:val="0"/>
          <w:bCs/>
          <w:noProof/>
          <w:color w:val="auto"/>
        </w:rPr>
        <w:t xml:space="preserve">желающих прикоснуться к миру большой робототехники и мехатроники </w:t>
      </w:r>
      <w:r w:rsidR="005A65C6" w:rsidRPr="00162BA9">
        <w:rPr>
          <w:b w:val="0"/>
          <w:bCs/>
          <w:noProof/>
          <w:color w:val="auto"/>
        </w:rPr>
        <w:t>без использования громоздких</w:t>
      </w:r>
      <w:r w:rsidR="00F27B31" w:rsidRPr="00162BA9">
        <w:rPr>
          <w:b w:val="0"/>
          <w:bCs/>
          <w:noProof/>
          <w:color w:val="auto"/>
        </w:rPr>
        <w:t xml:space="preserve"> комплексов и систем</w:t>
      </w:r>
      <w:r w:rsidR="00A60067" w:rsidRPr="00162BA9">
        <w:rPr>
          <w:b w:val="0"/>
          <w:bCs/>
          <w:noProof/>
          <w:color w:val="auto"/>
        </w:rPr>
        <w:t xml:space="preserve">, для которых </w:t>
      </w:r>
      <w:r w:rsidR="0013135F" w:rsidRPr="00162BA9">
        <w:rPr>
          <w:b w:val="0"/>
          <w:bCs/>
          <w:noProof/>
          <w:color w:val="auto"/>
        </w:rPr>
        <w:t>необходимо</w:t>
      </w:r>
      <w:r w:rsidR="00A60067" w:rsidRPr="00162BA9">
        <w:rPr>
          <w:b w:val="0"/>
          <w:bCs/>
          <w:noProof/>
          <w:color w:val="auto"/>
        </w:rPr>
        <w:t xml:space="preserve"> </w:t>
      </w:r>
      <w:r w:rsidR="00A60067" w:rsidRPr="00D5161D">
        <w:rPr>
          <w:b w:val="0"/>
          <w:bCs/>
          <w:noProof/>
          <w:color w:val="auto"/>
          <w:highlight w:val="green"/>
        </w:rPr>
        <w:t xml:space="preserve">наличие </w:t>
      </w:r>
      <w:r w:rsidR="0013135F" w:rsidRPr="00D5161D">
        <w:rPr>
          <w:b w:val="0"/>
          <w:bCs/>
          <w:noProof/>
          <w:color w:val="auto"/>
          <w:highlight w:val="green"/>
        </w:rPr>
        <w:t>огромн</w:t>
      </w:r>
      <w:r w:rsidR="00717756" w:rsidRPr="00D5161D">
        <w:rPr>
          <w:b w:val="0"/>
          <w:bCs/>
          <w:noProof/>
          <w:color w:val="auto"/>
          <w:highlight w:val="green"/>
        </w:rPr>
        <w:t xml:space="preserve">ых ресурсов </w:t>
      </w:r>
      <w:r w:rsidR="0013135F" w:rsidRPr="00D5161D">
        <w:rPr>
          <w:b w:val="0"/>
          <w:bCs/>
          <w:noProof/>
          <w:color w:val="auto"/>
          <w:highlight w:val="green"/>
        </w:rPr>
        <w:t>материально-техническо</w:t>
      </w:r>
      <w:r w:rsidR="009C60C2" w:rsidRPr="00D5161D">
        <w:rPr>
          <w:b w:val="0"/>
          <w:bCs/>
          <w:noProof/>
          <w:color w:val="auto"/>
          <w:highlight w:val="green"/>
        </w:rPr>
        <w:t>го обеспечения и квалифицированных сотрудников</w:t>
      </w:r>
      <w:r w:rsidR="00A60067" w:rsidRPr="00162BA9">
        <w:rPr>
          <w:b w:val="0"/>
          <w:bCs/>
          <w:noProof/>
          <w:color w:val="auto"/>
        </w:rPr>
        <w:t>.</w:t>
      </w:r>
    </w:p>
    <w:p w14:paraId="2AC96DAE" w14:textId="37579090" w:rsidR="00425617" w:rsidRDefault="00425617" w:rsidP="00425617">
      <w:pPr>
        <w:jc w:val="both"/>
        <w:rPr>
          <w:b w:val="0"/>
          <w:bCs/>
          <w:noProof/>
          <w:color w:val="auto"/>
        </w:rPr>
      </w:pPr>
      <w:r>
        <w:rPr>
          <w:b w:val="0"/>
          <w:bCs/>
          <w:noProof/>
          <w:color w:val="auto"/>
        </w:rPr>
        <w:tab/>
        <w:t xml:space="preserve">Благодаря </w:t>
      </w:r>
      <w:r w:rsidR="00F24BC7">
        <w:rPr>
          <w:b w:val="0"/>
          <w:bCs/>
          <w:noProof/>
          <w:color w:val="auto"/>
        </w:rPr>
        <w:t xml:space="preserve">использованию в конструкции </w:t>
      </w:r>
      <w:r>
        <w:rPr>
          <w:b w:val="0"/>
          <w:bCs/>
          <w:noProof/>
          <w:color w:val="auto"/>
        </w:rPr>
        <w:t xml:space="preserve">модульной </w:t>
      </w:r>
      <w:r w:rsidR="00F24BC7">
        <w:rPr>
          <w:b w:val="0"/>
          <w:bCs/>
          <w:noProof/>
          <w:color w:val="auto"/>
        </w:rPr>
        <w:t>архитектуры</w:t>
      </w:r>
      <w:r>
        <w:rPr>
          <w:b w:val="0"/>
          <w:bCs/>
          <w:noProof/>
          <w:color w:val="auto"/>
        </w:rPr>
        <w:t xml:space="preserve">, </w:t>
      </w:r>
      <w:r w:rsidRPr="006938A9">
        <w:rPr>
          <w:b w:val="0"/>
          <w:bCs/>
          <w:i/>
          <w:iCs/>
          <w:noProof/>
          <w:color w:val="auto"/>
          <w:lang w:val="en-US"/>
        </w:rPr>
        <w:t>Rotrics</w:t>
      </w:r>
      <w:r w:rsidRPr="006938A9">
        <w:rPr>
          <w:b w:val="0"/>
          <w:bCs/>
          <w:i/>
          <w:iCs/>
          <w:noProof/>
          <w:color w:val="auto"/>
        </w:rPr>
        <w:t xml:space="preserve"> </w:t>
      </w:r>
      <w:r w:rsidRPr="006938A9">
        <w:rPr>
          <w:b w:val="0"/>
          <w:bCs/>
          <w:i/>
          <w:iCs/>
          <w:noProof/>
          <w:color w:val="auto"/>
          <w:lang w:val="en-US"/>
        </w:rPr>
        <w:t>Dex</w:t>
      </w:r>
      <w:r w:rsidRPr="006938A9">
        <w:rPr>
          <w:b w:val="0"/>
          <w:bCs/>
          <w:i/>
          <w:iCs/>
          <w:noProof/>
          <w:color w:val="auto"/>
        </w:rPr>
        <w:t xml:space="preserve"> </w:t>
      </w:r>
      <w:r w:rsidRPr="006938A9">
        <w:rPr>
          <w:b w:val="0"/>
          <w:bCs/>
          <w:i/>
          <w:iCs/>
          <w:noProof/>
          <w:color w:val="auto"/>
          <w:lang w:val="en-US"/>
        </w:rPr>
        <w:t>ARM</w:t>
      </w:r>
      <w:r w:rsidRPr="00425617">
        <w:rPr>
          <w:b w:val="0"/>
          <w:bCs/>
          <w:noProof/>
          <w:color w:val="auto"/>
        </w:rPr>
        <w:t xml:space="preserve"> </w:t>
      </w:r>
      <w:r>
        <w:rPr>
          <w:b w:val="0"/>
          <w:bCs/>
          <w:noProof/>
          <w:color w:val="auto"/>
        </w:rPr>
        <w:t>позволяет легко и «на лету» переключиться с одного модуля на другой, тем самым быстро изменив производственный процесс без переустановки программного и аппратного обеспечения для благодаря универсальным коннекторам с рельсовыми направляющими расположенными на конце манипулятора.</w:t>
      </w:r>
    </w:p>
    <w:p w14:paraId="22C7E73B" w14:textId="35941EA2" w:rsidR="00F24BC7" w:rsidRDefault="00F24BC7" w:rsidP="00425617">
      <w:pPr>
        <w:jc w:val="both"/>
        <w:rPr>
          <w:b w:val="0"/>
          <w:bCs/>
          <w:noProof/>
          <w:color w:val="auto"/>
        </w:rPr>
      </w:pPr>
      <w:r>
        <w:rPr>
          <w:b w:val="0"/>
          <w:bCs/>
          <w:noProof/>
          <w:color w:val="auto"/>
        </w:rPr>
        <w:tab/>
        <w:t>Благодаря использованию</w:t>
      </w:r>
      <w:r w:rsidR="00D104D1">
        <w:rPr>
          <w:b w:val="0"/>
          <w:bCs/>
          <w:noProof/>
          <w:color w:val="auto"/>
        </w:rPr>
        <w:t xml:space="preserve"> </w:t>
      </w:r>
      <w:r w:rsidR="0067463D">
        <w:rPr>
          <w:b w:val="0"/>
          <w:bCs/>
          <w:noProof/>
          <w:color w:val="auto"/>
        </w:rPr>
        <w:t xml:space="preserve">программного обеспечния написанного с нуля и скрывающего аппаратные и программные функции необходимые только для разработчиков, </w:t>
      </w:r>
      <w:r w:rsidR="0067463D" w:rsidRPr="006938A9">
        <w:rPr>
          <w:b w:val="0"/>
          <w:bCs/>
          <w:i/>
          <w:iCs/>
          <w:noProof/>
          <w:color w:val="auto"/>
          <w:lang w:val="en-US"/>
        </w:rPr>
        <w:t>Rotrics</w:t>
      </w:r>
      <w:r w:rsidR="0067463D" w:rsidRPr="006938A9">
        <w:rPr>
          <w:b w:val="0"/>
          <w:bCs/>
          <w:i/>
          <w:iCs/>
          <w:noProof/>
          <w:color w:val="auto"/>
        </w:rPr>
        <w:t xml:space="preserve"> </w:t>
      </w:r>
      <w:r w:rsidR="0067463D" w:rsidRPr="006938A9">
        <w:rPr>
          <w:b w:val="0"/>
          <w:bCs/>
          <w:i/>
          <w:iCs/>
          <w:noProof/>
          <w:color w:val="auto"/>
          <w:lang w:val="en-US"/>
        </w:rPr>
        <w:t>Studio</w:t>
      </w:r>
      <w:r w:rsidR="0067463D" w:rsidRPr="0067463D">
        <w:rPr>
          <w:b w:val="0"/>
          <w:bCs/>
          <w:noProof/>
          <w:color w:val="auto"/>
        </w:rPr>
        <w:t xml:space="preserve"> </w:t>
      </w:r>
      <w:r w:rsidR="0067463D">
        <w:rPr>
          <w:b w:val="0"/>
          <w:bCs/>
          <w:noProof/>
          <w:color w:val="auto"/>
        </w:rPr>
        <w:t xml:space="preserve">позволяет вам испытать качественно новый пользовательский опыт в сфере робототехники и мехатроники, реализовать принципиально иной способ управления универсальным роботом и </w:t>
      </w:r>
      <w:r w:rsidR="000F63E5" w:rsidRPr="00805D96">
        <w:rPr>
          <w:b w:val="0"/>
          <w:bCs/>
          <w:noProof/>
          <w:color w:val="auto"/>
          <w:highlight w:val="green"/>
        </w:rPr>
        <w:t xml:space="preserve">воплотить </w:t>
      </w:r>
      <w:r w:rsidR="00D5161D" w:rsidRPr="00805D96">
        <w:rPr>
          <w:b w:val="0"/>
          <w:bCs/>
          <w:noProof/>
          <w:color w:val="auto"/>
          <w:highlight w:val="green"/>
        </w:rPr>
        <w:t>любые идеи за несколько шагов</w:t>
      </w:r>
      <w:r w:rsidR="000F63E5" w:rsidRPr="00805D96">
        <w:rPr>
          <w:b w:val="0"/>
          <w:bCs/>
          <w:noProof/>
          <w:color w:val="auto"/>
          <w:highlight w:val="green"/>
        </w:rPr>
        <w:t>.</w:t>
      </w:r>
    </w:p>
    <w:p w14:paraId="4E627DC8" w14:textId="1E9D499A" w:rsidR="000F63E5" w:rsidRDefault="000F63E5" w:rsidP="00425617">
      <w:pPr>
        <w:jc w:val="both"/>
        <w:rPr>
          <w:b w:val="0"/>
          <w:bCs/>
          <w:noProof/>
          <w:color w:val="auto"/>
        </w:rPr>
      </w:pPr>
      <w:r>
        <w:rPr>
          <w:b w:val="0"/>
          <w:bCs/>
          <w:noProof/>
          <w:color w:val="auto"/>
        </w:rPr>
        <w:tab/>
        <w:t xml:space="preserve">Компания-создатель универсального робота </w:t>
      </w:r>
      <w:r w:rsidRPr="008E4ACA">
        <w:rPr>
          <w:b w:val="0"/>
          <w:bCs/>
          <w:i/>
          <w:iCs/>
          <w:noProof/>
          <w:color w:val="auto"/>
          <w:lang w:val="en-US"/>
        </w:rPr>
        <w:t>Rotrics</w:t>
      </w:r>
      <w:r w:rsidRPr="008E4ACA">
        <w:rPr>
          <w:b w:val="0"/>
          <w:bCs/>
          <w:i/>
          <w:iCs/>
          <w:noProof/>
          <w:color w:val="auto"/>
        </w:rPr>
        <w:t xml:space="preserve"> </w:t>
      </w:r>
      <w:r w:rsidRPr="008E4ACA">
        <w:rPr>
          <w:b w:val="0"/>
          <w:bCs/>
          <w:i/>
          <w:iCs/>
          <w:noProof/>
          <w:color w:val="auto"/>
          <w:lang w:val="en-US"/>
        </w:rPr>
        <w:t>Dex</w:t>
      </w:r>
      <w:r w:rsidRPr="008E4ACA">
        <w:rPr>
          <w:b w:val="0"/>
          <w:bCs/>
          <w:i/>
          <w:iCs/>
          <w:noProof/>
          <w:color w:val="auto"/>
        </w:rPr>
        <w:t xml:space="preserve"> </w:t>
      </w:r>
      <w:r w:rsidRPr="008E4ACA">
        <w:rPr>
          <w:b w:val="0"/>
          <w:bCs/>
          <w:i/>
          <w:iCs/>
          <w:noProof/>
          <w:color w:val="auto"/>
          <w:lang w:val="en-US"/>
        </w:rPr>
        <w:t>ARM</w:t>
      </w:r>
      <w:r w:rsidRPr="000F63E5">
        <w:rPr>
          <w:b w:val="0"/>
          <w:bCs/>
          <w:noProof/>
          <w:color w:val="auto"/>
        </w:rPr>
        <w:t xml:space="preserve"> </w:t>
      </w:r>
      <w:r>
        <w:rPr>
          <w:b w:val="0"/>
          <w:bCs/>
          <w:noProof/>
          <w:color w:val="auto"/>
        </w:rPr>
        <w:t xml:space="preserve">позволяет </w:t>
      </w:r>
      <w:r w:rsidR="00B97443">
        <w:rPr>
          <w:b w:val="0"/>
          <w:bCs/>
          <w:noProof/>
          <w:color w:val="auto"/>
        </w:rPr>
        <w:t xml:space="preserve">всем заинтересованным лицам вложить частицу души в робота, путем создания дополнительного аппаратного и программного обеспечения, благодаря свободному </w:t>
      </w:r>
      <w:r w:rsidR="00B97443" w:rsidRPr="008E4ACA">
        <w:rPr>
          <w:b w:val="0"/>
          <w:bCs/>
          <w:i/>
          <w:iCs/>
          <w:noProof/>
          <w:color w:val="auto"/>
          <w:lang w:val="en-US"/>
        </w:rPr>
        <w:t>API</w:t>
      </w:r>
      <w:r w:rsidR="00B97443" w:rsidRPr="00B97443">
        <w:rPr>
          <w:b w:val="0"/>
          <w:bCs/>
          <w:noProof/>
          <w:color w:val="auto"/>
        </w:rPr>
        <w:t xml:space="preserve"> (</w:t>
      </w:r>
      <w:r w:rsidR="00B97443">
        <w:rPr>
          <w:b w:val="0"/>
          <w:bCs/>
          <w:noProof/>
          <w:color w:val="auto"/>
          <w:lang w:val="en-US"/>
        </w:rPr>
        <w:t>Application</w:t>
      </w:r>
      <w:r w:rsidR="00B97443" w:rsidRPr="00B97443">
        <w:rPr>
          <w:b w:val="0"/>
          <w:bCs/>
          <w:noProof/>
          <w:color w:val="auto"/>
        </w:rPr>
        <w:t xml:space="preserve"> </w:t>
      </w:r>
      <w:r w:rsidR="00B97443">
        <w:rPr>
          <w:b w:val="0"/>
          <w:bCs/>
          <w:noProof/>
          <w:color w:val="auto"/>
          <w:lang w:val="en-US"/>
        </w:rPr>
        <w:t>Programming</w:t>
      </w:r>
      <w:r w:rsidR="00B97443" w:rsidRPr="00B97443">
        <w:rPr>
          <w:b w:val="0"/>
          <w:bCs/>
          <w:noProof/>
          <w:color w:val="auto"/>
        </w:rPr>
        <w:t xml:space="preserve"> </w:t>
      </w:r>
      <w:r w:rsidR="00B97443">
        <w:rPr>
          <w:b w:val="0"/>
          <w:bCs/>
          <w:noProof/>
          <w:color w:val="auto"/>
          <w:lang w:val="en-US"/>
        </w:rPr>
        <w:t>Interface</w:t>
      </w:r>
      <w:r w:rsidR="00B97443" w:rsidRPr="00B97443">
        <w:rPr>
          <w:b w:val="0"/>
          <w:bCs/>
          <w:noProof/>
          <w:color w:val="auto"/>
        </w:rPr>
        <w:t xml:space="preserve"> </w:t>
      </w:r>
      <w:r w:rsidR="00B97443">
        <w:rPr>
          <w:b w:val="0"/>
          <w:bCs/>
          <w:noProof/>
          <w:color w:val="auto"/>
        </w:rPr>
        <w:t>–</w:t>
      </w:r>
      <w:r w:rsidR="00B97443" w:rsidRPr="00B97443">
        <w:rPr>
          <w:b w:val="0"/>
          <w:bCs/>
          <w:noProof/>
          <w:color w:val="auto"/>
        </w:rPr>
        <w:t xml:space="preserve"> </w:t>
      </w:r>
      <w:r w:rsidR="00B97443">
        <w:rPr>
          <w:b w:val="0"/>
          <w:bCs/>
          <w:noProof/>
          <w:color w:val="auto"/>
        </w:rPr>
        <w:t xml:space="preserve">с англ. </w:t>
      </w:r>
      <w:r w:rsidR="00B97443" w:rsidRPr="008E4ACA">
        <w:rPr>
          <w:b w:val="0"/>
          <w:bCs/>
          <w:i/>
          <w:iCs/>
          <w:noProof/>
          <w:color w:val="auto"/>
        </w:rPr>
        <w:t>интерфейс программирования приложений</w:t>
      </w:r>
      <w:r w:rsidR="00B97443" w:rsidRPr="00B97443">
        <w:rPr>
          <w:b w:val="0"/>
          <w:bCs/>
          <w:noProof/>
          <w:color w:val="auto"/>
        </w:rPr>
        <w:t>)</w:t>
      </w:r>
      <w:r w:rsidR="004945E0">
        <w:rPr>
          <w:b w:val="0"/>
          <w:bCs/>
          <w:noProof/>
          <w:color w:val="auto"/>
        </w:rPr>
        <w:t xml:space="preserve"> в виде программного кода написанного на языках программирования </w:t>
      </w:r>
      <w:r w:rsidR="004945E0" w:rsidRPr="008E4ACA">
        <w:rPr>
          <w:b w:val="0"/>
          <w:bCs/>
          <w:i/>
          <w:iCs/>
          <w:noProof/>
          <w:color w:val="auto"/>
          <w:lang w:val="en-US"/>
        </w:rPr>
        <w:t>Python</w:t>
      </w:r>
      <w:r w:rsidR="004945E0" w:rsidRPr="004945E0">
        <w:rPr>
          <w:b w:val="0"/>
          <w:bCs/>
          <w:noProof/>
          <w:color w:val="auto"/>
        </w:rPr>
        <w:t xml:space="preserve"> </w:t>
      </w:r>
      <w:r w:rsidR="004945E0">
        <w:rPr>
          <w:b w:val="0"/>
          <w:bCs/>
          <w:noProof/>
          <w:color w:val="auto"/>
        </w:rPr>
        <w:t xml:space="preserve">и </w:t>
      </w:r>
      <w:r w:rsidR="004945E0" w:rsidRPr="008E4ACA">
        <w:rPr>
          <w:b w:val="0"/>
          <w:bCs/>
          <w:i/>
          <w:iCs/>
          <w:noProof/>
          <w:color w:val="auto"/>
          <w:lang w:val="en-US"/>
        </w:rPr>
        <w:t>G</w:t>
      </w:r>
      <w:r w:rsidR="004945E0" w:rsidRPr="008E4ACA">
        <w:rPr>
          <w:b w:val="0"/>
          <w:bCs/>
          <w:i/>
          <w:iCs/>
          <w:noProof/>
          <w:color w:val="auto"/>
        </w:rPr>
        <w:t>-</w:t>
      </w:r>
      <w:r w:rsidR="004945E0" w:rsidRPr="008E4ACA">
        <w:rPr>
          <w:b w:val="0"/>
          <w:bCs/>
          <w:i/>
          <w:iCs/>
          <w:noProof/>
          <w:color w:val="auto"/>
          <w:lang w:val="en-US"/>
        </w:rPr>
        <w:t>Code</w:t>
      </w:r>
      <w:r w:rsidR="004945E0" w:rsidRPr="008E4ACA">
        <w:rPr>
          <w:b w:val="0"/>
          <w:bCs/>
          <w:i/>
          <w:iCs/>
          <w:noProof/>
          <w:color w:val="auto"/>
        </w:rPr>
        <w:t xml:space="preserve">* </w:t>
      </w:r>
      <w:r w:rsidR="004945E0">
        <w:rPr>
          <w:b w:val="0"/>
          <w:bCs/>
          <w:noProof/>
          <w:color w:val="auto"/>
        </w:rPr>
        <w:t xml:space="preserve">(*Язык </w:t>
      </w:r>
      <w:r w:rsidR="004945E0">
        <w:rPr>
          <w:b w:val="0"/>
          <w:bCs/>
          <w:noProof/>
          <w:color w:val="auto"/>
          <w:lang w:val="en-US"/>
        </w:rPr>
        <w:t>G</w:t>
      </w:r>
      <w:r w:rsidR="004945E0" w:rsidRPr="004945E0">
        <w:rPr>
          <w:b w:val="0"/>
          <w:bCs/>
          <w:noProof/>
          <w:color w:val="auto"/>
        </w:rPr>
        <w:t>-</w:t>
      </w:r>
      <w:r w:rsidR="004945E0">
        <w:rPr>
          <w:b w:val="0"/>
          <w:bCs/>
          <w:noProof/>
          <w:color w:val="auto"/>
          <w:lang w:val="en-US"/>
        </w:rPr>
        <w:t>Code</w:t>
      </w:r>
      <w:r w:rsidR="004945E0" w:rsidRPr="004945E0">
        <w:rPr>
          <w:b w:val="0"/>
          <w:bCs/>
          <w:noProof/>
          <w:color w:val="auto"/>
        </w:rPr>
        <w:t xml:space="preserve"> </w:t>
      </w:r>
      <w:r w:rsidR="004945E0">
        <w:rPr>
          <w:b w:val="0"/>
          <w:bCs/>
          <w:noProof/>
          <w:color w:val="auto"/>
        </w:rPr>
        <w:t xml:space="preserve">предоставляет компания </w:t>
      </w:r>
      <w:r w:rsidR="004945E0">
        <w:rPr>
          <w:b w:val="0"/>
          <w:bCs/>
          <w:noProof/>
          <w:color w:val="auto"/>
          <w:lang w:val="en-US"/>
        </w:rPr>
        <w:t>Marlin</w:t>
      </w:r>
      <w:r w:rsidR="004945E0" w:rsidRPr="004945E0">
        <w:rPr>
          <w:b w:val="0"/>
          <w:bCs/>
          <w:noProof/>
          <w:color w:val="auto"/>
        </w:rPr>
        <w:t xml:space="preserve"> </w:t>
      </w:r>
      <w:r w:rsidR="004945E0">
        <w:rPr>
          <w:b w:val="0"/>
          <w:bCs/>
          <w:noProof/>
          <w:color w:val="auto"/>
        </w:rPr>
        <w:t xml:space="preserve">по </w:t>
      </w:r>
      <w:r w:rsidR="00FF0CFE">
        <w:rPr>
          <w:b w:val="0"/>
          <w:bCs/>
          <w:noProof/>
          <w:color w:val="auto"/>
        </w:rPr>
        <w:t xml:space="preserve">соответствующему </w:t>
      </w:r>
      <w:r w:rsidR="004945E0">
        <w:rPr>
          <w:b w:val="0"/>
          <w:bCs/>
          <w:noProof/>
          <w:color w:val="auto"/>
        </w:rPr>
        <w:t>лицензионному соглашению).</w:t>
      </w:r>
    </w:p>
    <w:p w14:paraId="131D4E72" w14:textId="5C2D44EF" w:rsidR="0017677E" w:rsidRDefault="0017677E" w:rsidP="00425617">
      <w:pPr>
        <w:jc w:val="both"/>
        <w:rPr>
          <w:b w:val="0"/>
          <w:bCs/>
          <w:noProof/>
          <w:color w:val="auto"/>
        </w:rPr>
      </w:pPr>
      <w:r>
        <w:rPr>
          <w:b w:val="0"/>
          <w:bCs/>
          <w:noProof/>
          <w:color w:val="auto"/>
        </w:rPr>
        <w:tab/>
        <w:t xml:space="preserve">С помощью свободного </w:t>
      </w:r>
      <w:r w:rsidRPr="008E4ACA">
        <w:rPr>
          <w:b w:val="0"/>
          <w:bCs/>
          <w:i/>
          <w:iCs/>
          <w:noProof/>
          <w:color w:val="auto"/>
          <w:lang w:val="en-US"/>
        </w:rPr>
        <w:t>API</w:t>
      </w:r>
      <w:r>
        <w:rPr>
          <w:b w:val="0"/>
          <w:bCs/>
          <w:noProof/>
          <w:color w:val="auto"/>
        </w:rPr>
        <w:t>, вы можете с легкостью управлять вашим универсальным роботом и модулями с помощью</w:t>
      </w:r>
      <w:r w:rsidR="006B6CAD">
        <w:rPr>
          <w:b w:val="0"/>
          <w:bCs/>
          <w:noProof/>
          <w:color w:val="auto"/>
        </w:rPr>
        <w:t xml:space="preserve"> языков программирования </w:t>
      </w:r>
      <w:r w:rsidR="006B6CAD" w:rsidRPr="008E4ACA">
        <w:rPr>
          <w:b w:val="0"/>
          <w:bCs/>
          <w:i/>
          <w:iCs/>
          <w:noProof/>
          <w:color w:val="auto"/>
          <w:lang w:val="en-US"/>
        </w:rPr>
        <w:t>Pyt</w:t>
      </w:r>
      <w:r w:rsidR="000670DA" w:rsidRPr="008E4ACA">
        <w:rPr>
          <w:b w:val="0"/>
          <w:bCs/>
          <w:i/>
          <w:iCs/>
          <w:noProof/>
          <w:color w:val="auto"/>
          <w:lang w:val="en-US"/>
        </w:rPr>
        <w:t>h</w:t>
      </w:r>
      <w:r w:rsidR="006B6CAD" w:rsidRPr="008E4ACA">
        <w:rPr>
          <w:b w:val="0"/>
          <w:bCs/>
          <w:i/>
          <w:iCs/>
          <w:noProof/>
          <w:color w:val="auto"/>
          <w:lang w:val="en-US"/>
        </w:rPr>
        <w:t>on</w:t>
      </w:r>
      <w:r w:rsidR="006B6CAD" w:rsidRPr="006B6CAD">
        <w:rPr>
          <w:b w:val="0"/>
          <w:bCs/>
          <w:noProof/>
          <w:color w:val="auto"/>
        </w:rPr>
        <w:t xml:space="preserve"> </w:t>
      </w:r>
      <w:r w:rsidR="006B6CAD">
        <w:rPr>
          <w:b w:val="0"/>
          <w:bCs/>
          <w:noProof/>
          <w:color w:val="auto"/>
        </w:rPr>
        <w:t xml:space="preserve">и </w:t>
      </w:r>
      <w:r w:rsidR="006B6CAD" w:rsidRPr="008E4ACA">
        <w:rPr>
          <w:b w:val="0"/>
          <w:bCs/>
          <w:i/>
          <w:iCs/>
          <w:noProof/>
          <w:color w:val="auto"/>
          <w:lang w:val="en-US"/>
        </w:rPr>
        <w:t>G</w:t>
      </w:r>
      <w:r w:rsidR="006B6CAD" w:rsidRPr="008E4ACA">
        <w:rPr>
          <w:b w:val="0"/>
          <w:bCs/>
          <w:i/>
          <w:iCs/>
          <w:noProof/>
          <w:color w:val="auto"/>
        </w:rPr>
        <w:t>-</w:t>
      </w:r>
      <w:r w:rsidR="006B6CAD" w:rsidRPr="008E4ACA">
        <w:rPr>
          <w:b w:val="0"/>
          <w:bCs/>
          <w:i/>
          <w:iCs/>
          <w:noProof/>
          <w:color w:val="auto"/>
          <w:lang w:val="en-US"/>
        </w:rPr>
        <w:t>Code</w:t>
      </w:r>
      <w:r w:rsidR="00B32FAF">
        <w:rPr>
          <w:b w:val="0"/>
          <w:bCs/>
          <w:noProof/>
          <w:color w:val="auto"/>
        </w:rPr>
        <w:t>.</w:t>
      </w:r>
      <w:r w:rsidR="00675961" w:rsidRPr="00675961">
        <w:rPr>
          <w:b w:val="0"/>
          <w:bCs/>
          <w:noProof/>
          <w:color w:val="auto"/>
        </w:rPr>
        <w:t xml:space="preserve"> </w:t>
      </w:r>
      <w:r w:rsidR="00675961">
        <w:rPr>
          <w:b w:val="0"/>
          <w:bCs/>
          <w:noProof/>
          <w:color w:val="auto"/>
        </w:rPr>
        <w:t xml:space="preserve">Универсальный робот является лишь фундаментальной базой для создания более сложных и комплексных проектов и систем. </w:t>
      </w:r>
    </w:p>
    <w:p w14:paraId="606CAD16" w14:textId="600B9CFB" w:rsidR="00E42408" w:rsidRDefault="00675961" w:rsidP="0010576E">
      <w:pPr>
        <w:jc w:val="both"/>
        <w:rPr>
          <w:b w:val="0"/>
          <w:bCs/>
          <w:noProof/>
          <w:color w:val="auto"/>
        </w:rPr>
      </w:pPr>
      <w:r>
        <w:rPr>
          <w:b w:val="0"/>
          <w:bCs/>
          <w:noProof/>
          <w:color w:val="auto"/>
        </w:rPr>
        <w:tab/>
        <w:t xml:space="preserve">Автор и коллектив корректоров выражает огромную благодарность Генеральному директору компании </w:t>
      </w:r>
      <w:r w:rsidRPr="008E4ACA">
        <w:rPr>
          <w:b w:val="0"/>
          <w:bCs/>
          <w:i/>
          <w:iCs/>
          <w:noProof/>
          <w:color w:val="auto"/>
        </w:rPr>
        <w:t>«ТОО «НПО «Группа Компаний «</w:t>
      </w:r>
      <w:r w:rsidRPr="008E4ACA">
        <w:rPr>
          <w:b w:val="0"/>
          <w:bCs/>
          <w:i/>
          <w:iCs/>
          <w:noProof/>
          <w:color w:val="auto"/>
          <w:lang w:val="en-US"/>
        </w:rPr>
        <w:t>DOSTI</w:t>
      </w:r>
      <w:r w:rsidRPr="008E4ACA">
        <w:rPr>
          <w:b w:val="0"/>
          <w:bCs/>
          <w:i/>
          <w:iCs/>
          <w:noProof/>
          <w:color w:val="auto"/>
        </w:rPr>
        <w:t>»</w:t>
      </w:r>
      <w:r>
        <w:rPr>
          <w:b w:val="0"/>
          <w:bCs/>
          <w:noProof/>
          <w:color w:val="auto"/>
        </w:rPr>
        <w:t xml:space="preserve"> </w:t>
      </w:r>
      <w:r w:rsidR="003264AB" w:rsidRPr="008E4ACA">
        <w:rPr>
          <w:b w:val="0"/>
          <w:bCs/>
          <w:i/>
          <w:iCs/>
          <w:noProof/>
          <w:color w:val="auto"/>
        </w:rPr>
        <w:t>Калаеву Димитрию Набиевичу</w:t>
      </w:r>
      <w:r w:rsidR="003264AB">
        <w:rPr>
          <w:b w:val="0"/>
          <w:bCs/>
          <w:noProof/>
          <w:color w:val="auto"/>
        </w:rPr>
        <w:t xml:space="preserve"> </w:t>
      </w:r>
      <w:r>
        <w:rPr>
          <w:b w:val="0"/>
          <w:bCs/>
          <w:noProof/>
          <w:color w:val="auto"/>
        </w:rPr>
        <w:t>за предоставленн</w:t>
      </w:r>
      <w:r w:rsidR="00DC4E6B">
        <w:rPr>
          <w:b w:val="0"/>
          <w:bCs/>
          <w:noProof/>
          <w:color w:val="auto"/>
        </w:rPr>
        <w:t>ую</w:t>
      </w:r>
      <w:r>
        <w:rPr>
          <w:b w:val="0"/>
          <w:bCs/>
          <w:noProof/>
          <w:color w:val="auto"/>
        </w:rPr>
        <w:t xml:space="preserve"> материально-техническ</w:t>
      </w:r>
      <w:r w:rsidR="007720A0">
        <w:rPr>
          <w:b w:val="0"/>
          <w:bCs/>
          <w:noProof/>
          <w:color w:val="auto"/>
        </w:rPr>
        <w:t xml:space="preserve">ую </w:t>
      </w:r>
      <w:r w:rsidR="00154791">
        <w:rPr>
          <w:b w:val="0"/>
          <w:bCs/>
          <w:noProof/>
          <w:color w:val="auto"/>
        </w:rPr>
        <w:t xml:space="preserve">помощь </w:t>
      </w:r>
      <w:r w:rsidR="00DC4E6B">
        <w:rPr>
          <w:b w:val="0"/>
          <w:bCs/>
          <w:noProof/>
          <w:color w:val="auto"/>
        </w:rPr>
        <w:t xml:space="preserve">и моральную поддержку </w:t>
      </w:r>
      <w:r w:rsidR="004A6F94">
        <w:rPr>
          <w:b w:val="0"/>
          <w:bCs/>
          <w:noProof/>
          <w:color w:val="auto"/>
        </w:rPr>
        <w:t>при создании учебного пособия.</w:t>
      </w:r>
    </w:p>
    <w:p w14:paraId="46B5B9E6" w14:textId="77777777" w:rsidR="0010576E" w:rsidRPr="0010576E" w:rsidRDefault="0010576E" w:rsidP="0010576E">
      <w:pPr>
        <w:ind w:right="962"/>
        <w:jc w:val="both"/>
        <w:rPr>
          <w:b w:val="0"/>
          <w:bCs/>
          <w:noProof/>
          <w:color w:val="auto"/>
        </w:rPr>
      </w:pPr>
    </w:p>
    <w:tbl>
      <w:tblPr>
        <w:tblStyle w:val="ae"/>
        <w:tblW w:w="102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2268"/>
        <w:gridCol w:w="1843"/>
        <w:gridCol w:w="3827"/>
      </w:tblGrid>
      <w:tr w:rsidR="002A6083" w14:paraId="648BCE0D" w14:textId="77777777" w:rsidTr="0010576E">
        <w:tc>
          <w:tcPr>
            <w:tcW w:w="1020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C4550" w14:textId="5F927B7F" w:rsidR="002A6083" w:rsidRPr="000B1331" w:rsidRDefault="002A6083" w:rsidP="00CC40DD">
            <w:pPr>
              <w:jc w:val="center"/>
              <w:rPr>
                <w:noProof/>
                <w:color w:val="auto"/>
              </w:rPr>
            </w:pPr>
            <w:r w:rsidRPr="000B1331">
              <w:rPr>
                <w:color w:val="auto"/>
                <w:szCs w:val="28"/>
              </w:rPr>
              <w:t>«</w:t>
            </w:r>
            <w:r w:rsidRPr="000B1331">
              <w:rPr>
                <w:color w:val="auto"/>
                <w:szCs w:val="28"/>
                <w:lang w:val="en-US"/>
              </w:rPr>
              <w:t>Rotrics</w:t>
            </w:r>
            <w:r w:rsidRPr="000B1331">
              <w:rPr>
                <w:color w:val="auto"/>
                <w:szCs w:val="28"/>
              </w:rPr>
              <w:t xml:space="preserve"> </w:t>
            </w:r>
            <w:r w:rsidRPr="000B1331">
              <w:rPr>
                <w:color w:val="auto"/>
                <w:szCs w:val="28"/>
                <w:lang w:val="en-US"/>
              </w:rPr>
              <w:t>DexArm</w:t>
            </w:r>
            <w:r w:rsidRPr="000B1331">
              <w:rPr>
                <w:color w:val="auto"/>
                <w:szCs w:val="28"/>
              </w:rPr>
              <w:t>. Учебное пособие», 2024. – ___ с.: ил.</w:t>
            </w:r>
          </w:p>
        </w:tc>
      </w:tr>
      <w:tr w:rsidR="0010576E" w14:paraId="0EFEC74B" w14:textId="55126899" w:rsidTr="0010576E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C0C49" w14:textId="4F9AB490" w:rsidR="0010576E" w:rsidRPr="000B1331" w:rsidRDefault="0010576E" w:rsidP="002A6083">
            <w:pPr>
              <w:jc w:val="both"/>
              <w:rPr>
                <w:noProof/>
                <w:color w:val="auto"/>
              </w:rPr>
            </w:pPr>
            <w:r w:rsidRPr="000B1331">
              <w:rPr>
                <w:noProof/>
                <w:color w:val="auto"/>
              </w:rPr>
              <w:t>Копия № _</w:t>
            </w:r>
            <w:r w:rsidRPr="000B1331">
              <w:rPr>
                <w:noProof/>
                <w:color w:val="auto"/>
                <w:lang w:val="en-US"/>
              </w:rPr>
              <w:t>_</w:t>
            </w:r>
            <w:r w:rsidRPr="000B1331">
              <w:rPr>
                <w:noProof/>
                <w:color w:val="auto"/>
              </w:rPr>
              <w:t>__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C64AA" w14:textId="156941B3" w:rsidR="0010576E" w:rsidRPr="000B1331" w:rsidRDefault="0010576E" w:rsidP="002A6083">
            <w:pPr>
              <w:jc w:val="both"/>
              <w:rPr>
                <w:noProof/>
                <w:color w:val="auto"/>
              </w:rPr>
            </w:pPr>
            <w:r w:rsidRPr="000B1331">
              <w:rPr>
                <w:noProof/>
                <w:color w:val="auto"/>
              </w:rPr>
              <w:t>Версия № ___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21D4D" w14:textId="77EA00DC" w:rsidR="0010576E" w:rsidRPr="000B1331" w:rsidRDefault="0010576E" w:rsidP="002A6083">
            <w:pPr>
              <w:jc w:val="both"/>
              <w:rPr>
                <w:noProof/>
                <w:color w:val="auto"/>
              </w:rPr>
            </w:pPr>
            <w:r w:rsidRPr="000B1331">
              <w:rPr>
                <w:noProof/>
                <w:color w:val="auto"/>
              </w:rPr>
              <w:t>Код № ____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3AB72" w14:textId="020A37F6" w:rsidR="0010576E" w:rsidRPr="000B1331" w:rsidRDefault="0010576E" w:rsidP="002A6083">
            <w:pPr>
              <w:jc w:val="both"/>
              <w:rPr>
                <w:noProof/>
                <w:color w:val="auto"/>
              </w:rPr>
            </w:pPr>
            <w:r w:rsidRPr="000B1331">
              <w:rPr>
                <w:noProof/>
                <w:color w:val="auto"/>
              </w:rPr>
              <w:t>Комментарий __________</w:t>
            </w:r>
          </w:p>
        </w:tc>
      </w:tr>
    </w:tbl>
    <w:p w14:paraId="4F9324BD" w14:textId="4DE71D38" w:rsidR="00675961" w:rsidRPr="00E42408" w:rsidRDefault="00E37786" w:rsidP="00E42408">
      <w:pPr>
        <w:spacing w:after="200"/>
        <w:rPr>
          <w:b w:val="0"/>
          <w:bCs/>
          <w:noProof/>
          <w:color w:val="auto"/>
        </w:rPr>
      </w:pPr>
      <w:r>
        <w:rPr>
          <w:b w:val="0"/>
          <w:bCs/>
          <w:noProof/>
          <w:color w:val="auto"/>
        </w:rPr>
        <w:br w:type="page"/>
      </w:r>
      <w:r w:rsidR="008248C7">
        <w:rPr>
          <w:noProof/>
          <w:color w:val="auto"/>
          <w:sz w:val="56"/>
          <w:szCs w:val="56"/>
        </w:rPr>
        <w:lastRenderedPageBreak/>
        <w:t>Содержание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209"/>
        <w:gridCol w:w="815"/>
      </w:tblGrid>
      <w:tr w:rsidR="006A6CF2" w14:paraId="5871552B" w14:textId="77777777" w:rsidTr="000D33D7">
        <w:tc>
          <w:tcPr>
            <w:tcW w:w="9209" w:type="dxa"/>
          </w:tcPr>
          <w:p w14:paraId="7F5EEC3B" w14:textId="0C77FC29" w:rsidR="006A6CF2" w:rsidRPr="00C213C3" w:rsidRDefault="006A6CF2" w:rsidP="00A56555">
            <w:pPr>
              <w:rPr>
                <w:noProof/>
                <w:color w:val="auto"/>
                <w:szCs w:val="28"/>
              </w:rPr>
            </w:pPr>
            <w:r w:rsidRPr="00C213C3">
              <w:rPr>
                <w:noProof/>
                <w:color w:val="auto"/>
                <w:szCs w:val="28"/>
              </w:rPr>
              <w:t>Предисловие</w:t>
            </w:r>
          </w:p>
        </w:tc>
        <w:tc>
          <w:tcPr>
            <w:tcW w:w="815" w:type="dxa"/>
          </w:tcPr>
          <w:p w14:paraId="77998ADE" w14:textId="7F7872CC" w:rsidR="006A6CF2" w:rsidRPr="00FC6C3E" w:rsidRDefault="00E42408" w:rsidP="00FC6C3E">
            <w:pPr>
              <w:jc w:val="center"/>
              <w:rPr>
                <w:noProof/>
                <w:color w:val="auto"/>
                <w:szCs w:val="28"/>
              </w:rPr>
            </w:pPr>
            <w:r w:rsidRPr="00FC6C3E">
              <w:rPr>
                <w:noProof/>
                <w:color w:val="auto"/>
                <w:szCs w:val="28"/>
              </w:rPr>
              <w:t>2</w:t>
            </w:r>
          </w:p>
        </w:tc>
      </w:tr>
      <w:tr w:rsidR="006A6CF2" w14:paraId="0A5907E6" w14:textId="77777777" w:rsidTr="000D33D7">
        <w:tc>
          <w:tcPr>
            <w:tcW w:w="9209" w:type="dxa"/>
          </w:tcPr>
          <w:p w14:paraId="0EDD2977" w14:textId="0EE2DB87" w:rsidR="006A6CF2" w:rsidRDefault="006A6CF2" w:rsidP="00A56555">
            <w:pPr>
              <w:rPr>
                <w:b w:val="0"/>
                <w:bCs/>
                <w:noProof/>
                <w:color w:val="auto"/>
                <w:szCs w:val="28"/>
              </w:rPr>
            </w:pPr>
            <w:r w:rsidRPr="00C213C3">
              <w:rPr>
                <w:noProof/>
                <w:color w:val="auto"/>
                <w:szCs w:val="28"/>
              </w:rPr>
              <w:t>Глава 1.</w:t>
            </w:r>
            <w:r>
              <w:rPr>
                <w:b w:val="0"/>
                <w:bCs/>
                <w:noProof/>
                <w:color w:val="auto"/>
                <w:szCs w:val="28"/>
              </w:rPr>
              <w:t xml:space="preserve"> Конструкция робота и механическая модель перемещения в пространстве</w:t>
            </w:r>
          </w:p>
        </w:tc>
        <w:tc>
          <w:tcPr>
            <w:tcW w:w="815" w:type="dxa"/>
          </w:tcPr>
          <w:p w14:paraId="558C81B6" w14:textId="77777777" w:rsidR="006A6CF2" w:rsidRPr="00FC6C3E" w:rsidRDefault="006A6CF2" w:rsidP="00FC6C3E">
            <w:pPr>
              <w:jc w:val="center"/>
              <w:rPr>
                <w:noProof/>
                <w:color w:val="auto"/>
                <w:szCs w:val="28"/>
              </w:rPr>
            </w:pPr>
          </w:p>
        </w:tc>
      </w:tr>
      <w:tr w:rsidR="006A6CF2" w14:paraId="6AFE51FD" w14:textId="77777777" w:rsidTr="000D33D7">
        <w:tc>
          <w:tcPr>
            <w:tcW w:w="9209" w:type="dxa"/>
          </w:tcPr>
          <w:p w14:paraId="1490C1CC" w14:textId="4A6F1C43" w:rsidR="006A6CF2" w:rsidRDefault="00BC142D" w:rsidP="00A56555">
            <w:pPr>
              <w:ind w:left="720"/>
              <w:rPr>
                <w:b w:val="0"/>
                <w:bCs/>
                <w:noProof/>
                <w:color w:val="auto"/>
                <w:szCs w:val="28"/>
              </w:rPr>
            </w:pPr>
            <w:r>
              <w:rPr>
                <w:b w:val="0"/>
                <w:bCs/>
                <w:noProof/>
                <w:color w:val="auto"/>
                <w:szCs w:val="28"/>
              </w:rPr>
              <w:t>1.1. Первоначальная настройка робота</w:t>
            </w:r>
          </w:p>
        </w:tc>
        <w:tc>
          <w:tcPr>
            <w:tcW w:w="815" w:type="dxa"/>
          </w:tcPr>
          <w:p w14:paraId="10676E47" w14:textId="77777777" w:rsidR="006A6CF2" w:rsidRPr="00FC6C3E" w:rsidRDefault="006A6CF2" w:rsidP="00FC6C3E">
            <w:pPr>
              <w:jc w:val="center"/>
              <w:rPr>
                <w:noProof/>
                <w:color w:val="auto"/>
                <w:szCs w:val="28"/>
              </w:rPr>
            </w:pPr>
          </w:p>
        </w:tc>
      </w:tr>
      <w:tr w:rsidR="006A6CF2" w14:paraId="552C4297" w14:textId="77777777" w:rsidTr="000D33D7">
        <w:tc>
          <w:tcPr>
            <w:tcW w:w="9209" w:type="dxa"/>
          </w:tcPr>
          <w:p w14:paraId="399C3997" w14:textId="2736A2D0" w:rsidR="006A6CF2" w:rsidRDefault="00BC142D" w:rsidP="00A56555">
            <w:pPr>
              <w:ind w:left="720"/>
              <w:rPr>
                <w:b w:val="0"/>
                <w:bCs/>
                <w:noProof/>
                <w:color w:val="auto"/>
                <w:szCs w:val="28"/>
              </w:rPr>
            </w:pPr>
            <w:r>
              <w:rPr>
                <w:b w:val="0"/>
                <w:bCs/>
                <w:noProof/>
                <w:color w:val="auto"/>
                <w:szCs w:val="28"/>
              </w:rPr>
              <w:t>1.2. Конструкция робота</w:t>
            </w:r>
          </w:p>
        </w:tc>
        <w:tc>
          <w:tcPr>
            <w:tcW w:w="815" w:type="dxa"/>
          </w:tcPr>
          <w:p w14:paraId="395A383D" w14:textId="77777777" w:rsidR="006A6CF2" w:rsidRPr="00FC6C3E" w:rsidRDefault="006A6CF2" w:rsidP="00FC6C3E">
            <w:pPr>
              <w:jc w:val="center"/>
              <w:rPr>
                <w:noProof/>
                <w:color w:val="auto"/>
                <w:szCs w:val="28"/>
              </w:rPr>
            </w:pPr>
          </w:p>
        </w:tc>
      </w:tr>
      <w:tr w:rsidR="006A6CF2" w14:paraId="2F05C516" w14:textId="77777777" w:rsidTr="000D33D7">
        <w:tc>
          <w:tcPr>
            <w:tcW w:w="9209" w:type="dxa"/>
          </w:tcPr>
          <w:p w14:paraId="1E03912B" w14:textId="67480D9A" w:rsidR="006A6CF2" w:rsidRDefault="00BC142D" w:rsidP="00A56555">
            <w:pPr>
              <w:ind w:left="720"/>
              <w:rPr>
                <w:b w:val="0"/>
                <w:bCs/>
                <w:noProof/>
                <w:color w:val="auto"/>
                <w:szCs w:val="28"/>
              </w:rPr>
            </w:pPr>
            <w:r>
              <w:rPr>
                <w:b w:val="0"/>
                <w:bCs/>
                <w:noProof/>
                <w:color w:val="auto"/>
                <w:szCs w:val="28"/>
              </w:rPr>
              <w:t>1.3. Механическая модель перемещения робота</w:t>
            </w:r>
          </w:p>
        </w:tc>
        <w:tc>
          <w:tcPr>
            <w:tcW w:w="815" w:type="dxa"/>
          </w:tcPr>
          <w:p w14:paraId="09E4F132" w14:textId="77777777" w:rsidR="006A6CF2" w:rsidRPr="00FC6C3E" w:rsidRDefault="006A6CF2" w:rsidP="00FC6C3E">
            <w:pPr>
              <w:jc w:val="center"/>
              <w:rPr>
                <w:noProof/>
                <w:color w:val="auto"/>
                <w:szCs w:val="28"/>
              </w:rPr>
            </w:pPr>
          </w:p>
        </w:tc>
      </w:tr>
      <w:tr w:rsidR="006A6CF2" w14:paraId="2B09063E" w14:textId="77777777" w:rsidTr="000D33D7">
        <w:tc>
          <w:tcPr>
            <w:tcW w:w="9209" w:type="dxa"/>
          </w:tcPr>
          <w:p w14:paraId="0B66A022" w14:textId="184BDE69" w:rsidR="006A6CF2" w:rsidRDefault="009958F9" w:rsidP="00A56555">
            <w:pPr>
              <w:ind w:left="720"/>
              <w:rPr>
                <w:b w:val="0"/>
                <w:bCs/>
                <w:noProof/>
                <w:color w:val="auto"/>
                <w:szCs w:val="28"/>
              </w:rPr>
            </w:pPr>
            <w:r>
              <w:rPr>
                <w:b w:val="0"/>
                <w:bCs/>
                <w:noProof/>
                <w:color w:val="auto"/>
                <w:szCs w:val="28"/>
              </w:rPr>
              <w:t xml:space="preserve">1.4. </w:t>
            </w:r>
          </w:p>
        </w:tc>
        <w:tc>
          <w:tcPr>
            <w:tcW w:w="815" w:type="dxa"/>
          </w:tcPr>
          <w:p w14:paraId="7B19E23C" w14:textId="77777777" w:rsidR="006A6CF2" w:rsidRPr="00FC6C3E" w:rsidRDefault="006A6CF2" w:rsidP="00FC6C3E">
            <w:pPr>
              <w:jc w:val="center"/>
              <w:rPr>
                <w:noProof/>
                <w:color w:val="auto"/>
                <w:szCs w:val="28"/>
              </w:rPr>
            </w:pPr>
          </w:p>
        </w:tc>
      </w:tr>
      <w:tr w:rsidR="006A6CF2" w14:paraId="5F014753" w14:textId="77777777" w:rsidTr="000D33D7">
        <w:tc>
          <w:tcPr>
            <w:tcW w:w="9209" w:type="dxa"/>
          </w:tcPr>
          <w:p w14:paraId="1441487A" w14:textId="38E228D9" w:rsidR="006A6CF2" w:rsidRPr="000C2F01" w:rsidRDefault="00EC4D66" w:rsidP="00A56555">
            <w:pPr>
              <w:rPr>
                <w:b w:val="0"/>
                <w:bCs/>
                <w:noProof/>
                <w:color w:val="auto"/>
                <w:szCs w:val="28"/>
              </w:rPr>
            </w:pPr>
            <w:r w:rsidRPr="00C213C3">
              <w:rPr>
                <w:noProof/>
                <w:color w:val="auto"/>
                <w:szCs w:val="28"/>
              </w:rPr>
              <w:t>Глава 2.</w:t>
            </w:r>
            <w:r w:rsidR="00A56555">
              <w:rPr>
                <w:b w:val="0"/>
                <w:bCs/>
                <w:noProof/>
                <w:color w:val="auto"/>
                <w:szCs w:val="28"/>
              </w:rPr>
              <w:t xml:space="preserve"> </w:t>
            </w:r>
            <w:r w:rsidR="000C2F01">
              <w:rPr>
                <w:b w:val="0"/>
                <w:bCs/>
                <w:noProof/>
                <w:color w:val="auto"/>
                <w:szCs w:val="28"/>
              </w:rPr>
              <w:t xml:space="preserve">Программирование робота на языке </w:t>
            </w:r>
            <w:r w:rsidR="000C2F01">
              <w:rPr>
                <w:b w:val="0"/>
                <w:bCs/>
                <w:noProof/>
                <w:color w:val="auto"/>
                <w:szCs w:val="28"/>
                <w:lang w:val="en-US"/>
              </w:rPr>
              <w:t>Scratch</w:t>
            </w:r>
          </w:p>
        </w:tc>
        <w:tc>
          <w:tcPr>
            <w:tcW w:w="815" w:type="dxa"/>
          </w:tcPr>
          <w:p w14:paraId="27861C88" w14:textId="77777777" w:rsidR="006A6CF2" w:rsidRPr="00FC6C3E" w:rsidRDefault="006A6CF2" w:rsidP="00FC6C3E">
            <w:pPr>
              <w:jc w:val="center"/>
              <w:rPr>
                <w:noProof/>
                <w:color w:val="auto"/>
                <w:szCs w:val="28"/>
              </w:rPr>
            </w:pPr>
          </w:p>
        </w:tc>
      </w:tr>
      <w:tr w:rsidR="000C2F01" w14:paraId="2B7B79D4" w14:textId="77777777" w:rsidTr="000D33D7">
        <w:tc>
          <w:tcPr>
            <w:tcW w:w="9209" w:type="dxa"/>
          </w:tcPr>
          <w:p w14:paraId="4A6699F6" w14:textId="73A66B87" w:rsidR="000C2F01" w:rsidRPr="00FF65F5" w:rsidRDefault="00FF65F5" w:rsidP="00FF65F5">
            <w:pPr>
              <w:ind w:left="720"/>
              <w:rPr>
                <w:b w:val="0"/>
                <w:bCs/>
                <w:noProof/>
                <w:color w:val="auto"/>
                <w:szCs w:val="28"/>
              </w:rPr>
            </w:pPr>
            <w:r w:rsidRPr="00FF65F5">
              <w:rPr>
                <w:b w:val="0"/>
                <w:bCs/>
                <w:noProof/>
                <w:color w:val="auto"/>
                <w:szCs w:val="28"/>
              </w:rPr>
              <w:t xml:space="preserve">2.1. </w:t>
            </w:r>
            <w:r>
              <w:rPr>
                <w:b w:val="0"/>
                <w:bCs/>
                <w:noProof/>
                <w:color w:val="auto"/>
                <w:szCs w:val="28"/>
              </w:rPr>
              <w:t xml:space="preserve">Основы программирования на языке </w:t>
            </w:r>
            <w:r>
              <w:rPr>
                <w:b w:val="0"/>
                <w:bCs/>
                <w:noProof/>
                <w:color w:val="auto"/>
                <w:szCs w:val="28"/>
                <w:lang w:val="en-US"/>
              </w:rPr>
              <w:t>Scratch</w:t>
            </w:r>
          </w:p>
        </w:tc>
        <w:tc>
          <w:tcPr>
            <w:tcW w:w="815" w:type="dxa"/>
          </w:tcPr>
          <w:p w14:paraId="5D2D3C9F" w14:textId="77777777" w:rsidR="000C2F01" w:rsidRPr="00FC6C3E" w:rsidRDefault="000C2F01" w:rsidP="00FC6C3E">
            <w:pPr>
              <w:jc w:val="center"/>
              <w:rPr>
                <w:noProof/>
                <w:color w:val="auto"/>
                <w:szCs w:val="28"/>
              </w:rPr>
            </w:pPr>
          </w:p>
        </w:tc>
      </w:tr>
      <w:tr w:rsidR="000C2F01" w14:paraId="65D7694B" w14:textId="77777777" w:rsidTr="000D33D7">
        <w:tc>
          <w:tcPr>
            <w:tcW w:w="9209" w:type="dxa"/>
          </w:tcPr>
          <w:p w14:paraId="2269DC38" w14:textId="77777777" w:rsidR="000C2F01" w:rsidRDefault="000C2F01" w:rsidP="00A56555">
            <w:pPr>
              <w:rPr>
                <w:b w:val="0"/>
                <w:bCs/>
                <w:noProof/>
                <w:color w:val="auto"/>
                <w:szCs w:val="28"/>
              </w:rPr>
            </w:pPr>
          </w:p>
        </w:tc>
        <w:tc>
          <w:tcPr>
            <w:tcW w:w="815" w:type="dxa"/>
          </w:tcPr>
          <w:p w14:paraId="52321188" w14:textId="77777777" w:rsidR="000C2F01" w:rsidRPr="00FC6C3E" w:rsidRDefault="000C2F01" w:rsidP="00FC6C3E">
            <w:pPr>
              <w:jc w:val="center"/>
              <w:rPr>
                <w:noProof/>
                <w:color w:val="auto"/>
                <w:szCs w:val="28"/>
              </w:rPr>
            </w:pPr>
          </w:p>
        </w:tc>
      </w:tr>
      <w:tr w:rsidR="000C2F01" w14:paraId="25BF6405" w14:textId="77777777" w:rsidTr="000D33D7">
        <w:tc>
          <w:tcPr>
            <w:tcW w:w="9209" w:type="dxa"/>
          </w:tcPr>
          <w:p w14:paraId="2AECDFAC" w14:textId="77777777" w:rsidR="000C2F01" w:rsidRDefault="000C2F01" w:rsidP="00A56555">
            <w:pPr>
              <w:rPr>
                <w:b w:val="0"/>
                <w:bCs/>
                <w:noProof/>
                <w:color w:val="auto"/>
                <w:szCs w:val="28"/>
              </w:rPr>
            </w:pPr>
          </w:p>
        </w:tc>
        <w:tc>
          <w:tcPr>
            <w:tcW w:w="815" w:type="dxa"/>
          </w:tcPr>
          <w:p w14:paraId="5C4D8A4C" w14:textId="77777777" w:rsidR="000C2F01" w:rsidRPr="00FC6C3E" w:rsidRDefault="000C2F01" w:rsidP="00FC6C3E">
            <w:pPr>
              <w:jc w:val="center"/>
              <w:rPr>
                <w:noProof/>
                <w:color w:val="auto"/>
                <w:szCs w:val="28"/>
              </w:rPr>
            </w:pPr>
          </w:p>
        </w:tc>
      </w:tr>
      <w:tr w:rsidR="000C2F01" w14:paraId="2D2A97B6" w14:textId="77777777" w:rsidTr="000D33D7">
        <w:tc>
          <w:tcPr>
            <w:tcW w:w="9209" w:type="dxa"/>
          </w:tcPr>
          <w:p w14:paraId="6E740D36" w14:textId="77777777" w:rsidR="000C2F01" w:rsidRDefault="000C2F01" w:rsidP="00A56555">
            <w:pPr>
              <w:rPr>
                <w:b w:val="0"/>
                <w:bCs/>
                <w:noProof/>
                <w:color w:val="auto"/>
                <w:szCs w:val="28"/>
              </w:rPr>
            </w:pPr>
          </w:p>
        </w:tc>
        <w:tc>
          <w:tcPr>
            <w:tcW w:w="815" w:type="dxa"/>
          </w:tcPr>
          <w:p w14:paraId="752BD22A" w14:textId="77777777" w:rsidR="000C2F01" w:rsidRPr="00FC6C3E" w:rsidRDefault="000C2F01" w:rsidP="00FC6C3E">
            <w:pPr>
              <w:jc w:val="center"/>
              <w:rPr>
                <w:noProof/>
                <w:color w:val="auto"/>
                <w:szCs w:val="28"/>
              </w:rPr>
            </w:pPr>
          </w:p>
        </w:tc>
      </w:tr>
      <w:tr w:rsidR="000C2F01" w14:paraId="367E1836" w14:textId="77777777" w:rsidTr="000D33D7">
        <w:tc>
          <w:tcPr>
            <w:tcW w:w="9209" w:type="dxa"/>
          </w:tcPr>
          <w:p w14:paraId="6AD3787E" w14:textId="77777777" w:rsidR="000C2F01" w:rsidRDefault="000C2F01" w:rsidP="00A56555">
            <w:pPr>
              <w:rPr>
                <w:b w:val="0"/>
                <w:bCs/>
                <w:noProof/>
                <w:color w:val="auto"/>
                <w:szCs w:val="28"/>
              </w:rPr>
            </w:pPr>
          </w:p>
        </w:tc>
        <w:tc>
          <w:tcPr>
            <w:tcW w:w="815" w:type="dxa"/>
          </w:tcPr>
          <w:p w14:paraId="4DC26A8A" w14:textId="77777777" w:rsidR="000C2F01" w:rsidRPr="00FC6C3E" w:rsidRDefault="000C2F01" w:rsidP="00FC6C3E">
            <w:pPr>
              <w:jc w:val="center"/>
              <w:rPr>
                <w:noProof/>
                <w:color w:val="auto"/>
                <w:szCs w:val="28"/>
              </w:rPr>
            </w:pPr>
          </w:p>
        </w:tc>
      </w:tr>
      <w:tr w:rsidR="000C2F01" w14:paraId="2FF4DC6C" w14:textId="77777777" w:rsidTr="000D33D7">
        <w:tc>
          <w:tcPr>
            <w:tcW w:w="9209" w:type="dxa"/>
          </w:tcPr>
          <w:p w14:paraId="066167E3" w14:textId="1B10C38C" w:rsidR="000C2F01" w:rsidRPr="005F12B9" w:rsidRDefault="000C2F01" w:rsidP="00A56555">
            <w:pPr>
              <w:rPr>
                <w:b w:val="0"/>
                <w:bCs/>
                <w:noProof/>
                <w:color w:val="auto"/>
                <w:szCs w:val="28"/>
              </w:rPr>
            </w:pPr>
            <w:r w:rsidRPr="00C213C3">
              <w:rPr>
                <w:noProof/>
                <w:color w:val="auto"/>
                <w:szCs w:val="28"/>
              </w:rPr>
              <w:t>Глава 3.</w:t>
            </w:r>
            <w:r w:rsidR="005F12B9" w:rsidRPr="005F12B9">
              <w:rPr>
                <w:b w:val="0"/>
                <w:bCs/>
                <w:noProof/>
                <w:color w:val="auto"/>
                <w:szCs w:val="28"/>
              </w:rPr>
              <w:t xml:space="preserve"> </w:t>
            </w:r>
            <w:r w:rsidR="005F12B9">
              <w:rPr>
                <w:b w:val="0"/>
                <w:bCs/>
                <w:noProof/>
                <w:color w:val="auto"/>
                <w:szCs w:val="28"/>
              </w:rPr>
              <w:t xml:space="preserve">Программирование робота на языке </w:t>
            </w:r>
            <w:r w:rsidR="005F12B9">
              <w:rPr>
                <w:b w:val="0"/>
                <w:bCs/>
                <w:noProof/>
                <w:color w:val="auto"/>
                <w:szCs w:val="28"/>
                <w:lang w:val="en-US"/>
              </w:rPr>
              <w:t>Python</w:t>
            </w:r>
          </w:p>
        </w:tc>
        <w:tc>
          <w:tcPr>
            <w:tcW w:w="815" w:type="dxa"/>
          </w:tcPr>
          <w:p w14:paraId="61DB2A5B" w14:textId="77777777" w:rsidR="000C2F01" w:rsidRPr="00FC6C3E" w:rsidRDefault="000C2F01" w:rsidP="00FC6C3E">
            <w:pPr>
              <w:jc w:val="center"/>
              <w:rPr>
                <w:noProof/>
                <w:color w:val="auto"/>
                <w:szCs w:val="28"/>
              </w:rPr>
            </w:pPr>
          </w:p>
        </w:tc>
      </w:tr>
      <w:tr w:rsidR="000C2F01" w14:paraId="70D0E597" w14:textId="77777777" w:rsidTr="000D33D7">
        <w:tc>
          <w:tcPr>
            <w:tcW w:w="9209" w:type="dxa"/>
          </w:tcPr>
          <w:p w14:paraId="4EF88F6B" w14:textId="04B0E80E" w:rsidR="000C2F01" w:rsidRDefault="002A2A04" w:rsidP="002A2A04">
            <w:pPr>
              <w:ind w:left="720"/>
              <w:rPr>
                <w:b w:val="0"/>
                <w:bCs/>
                <w:noProof/>
                <w:color w:val="auto"/>
                <w:szCs w:val="28"/>
              </w:rPr>
            </w:pPr>
            <w:r w:rsidRPr="00262282">
              <w:rPr>
                <w:b w:val="0"/>
                <w:bCs/>
                <w:noProof/>
                <w:color w:val="auto"/>
                <w:szCs w:val="28"/>
              </w:rPr>
              <w:t>3</w:t>
            </w:r>
            <w:r w:rsidRPr="00FF65F5">
              <w:rPr>
                <w:b w:val="0"/>
                <w:bCs/>
                <w:noProof/>
                <w:color w:val="auto"/>
                <w:szCs w:val="28"/>
              </w:rPr>
              <w:t xml:space="preserve">.1. </w:t>
            </w:r>
            <w:r>
              <w:rPr>
                <w:b w:val="0"/>
                <w:bCs/>
                <w:noProof/>
                <w:color w:val="auto"/>
                <w:szCs w:val="28"/>
              </w:rPr>
              <w:t xml:space="preserve">Основы программирования на языке </w:t>
            </w:r>
            <w:r w:rsidR="00262282">
              <w:rPr>
                <w:b w:val="0"/>
                <w:bCs/>
                <w:noProof/>
                <w:color w:val="auto"/>
                <w:szCs w:val="28"/>
                <w:lang w:val="en-US"/>
              </w:rPr>
              <w:t>Python</w:t>
            </w:r>
          </w:p>
        </w:tc>
        <w:tc>
          <w:tcPr>
            <w:tcW w:w="815" w:type="dxa"/>
          </w:tcPr>
          <w:p w14:paraId="30A2CE4B" w14:textId="77777777" w:rsidR="000C2F01" w:rsidRPr="00FC6C3E" w:rsidRDefault="000C2F01" w:rsidP="00FC6C3E">
            <w:pPr>
              <w:jc w:val="center"/>
              <w:rPr>
                <w:noProof/>
                <w:color w:val="auto"/>
                <w:szCs w:val="28"/>
              </w:rPr>
            </w:pPr>
          </w:p>
        </w:tc>
      </w:tr>
      <w:tr w:rsidR="000C2F01" w14:paraId="57ED7378" w14:textId="77777777" w:rsidTr="000D33D7">
        <w:tc>
          <w:tcPr>
            <w:tcW w:w="9209" w:type="dxa"/>
          </w:tcPr>
          <w:p w14:paraId="654797C7" w14:textId="77777777" w:rsidR="000C2F01" w:rsidRDefault="000C2F01" w:rsidP="00A56555">
            <w:pPr>
              <w:rPr>
                <w:b w:val="0"/>
                <w:bCs/>
                <w:noProof/>
                <w:color w:val="auto"/>
                <w:szCs w:val="28"/>
              </w:rPr>
            </w:pPr>
          </w:p>
        </w:tc>
        <w:tc>
          <w:tcPr>
            <w:tcW w:w="815" w:type="dxa"/>
          </w:tcPr>
          <w:p w14:paraId="06968809" w14:textId="77777777" w:rsidR="000C2F01" w:rsidRPr="00FC6C3E" w:rsidRDefault="000C2F01" w:rsidP="00FC6C3E">
            <w:pPr>
              <w:jc w:val="center"/>
              <w:rPr>
                <w:noProof/>
                <w:color w:val="auto"/>
                <w:szCs w:val="28"/>
              </w:rPr>
            </w:pPr>
          </w:p>
        </w:tc>
      </w:tr>
      <w:tr w:rsidR="000C2F01" w14:paraId="12D89113" w14:textId="77777777" w:rsidTr="000D33D7">
        <w:tc>
          <w:tcPr>
            <w:tcW w:w="9209" w:type="dxa"/>
          </w:tcPr>
          <w:p w14:paraId="2E1E15FC" w14:textId="77777777" w:rsidR="000C2F01" w:rsidRDefault="000C2F01" w:rsidP="00A56555">
            <w:pPr>
              <w:rPr>
                <w:b w:val="0"/>
                <w:bCs/>
                <w:noProof/>
                <w:color w:val="auto"/>
                <w:szCs w:val="28"/>
              </w:rPr>
            </w:pPr>
          </w:p>
        </w:tc>
        <w:tc>
          <w:tcPr>
            <w:tcW w:w="815" w:type="dxa"/>
          </w:tcPr>
          <w:p w14:paraId="533E29DB" w14:textId="77777777" w:rsidR="000C2F01" w:rsidRPr="00FC6C3E" w:rsidRDefault="000C2F01" w:rsidP="00FC6C3E">
            <w:pPr>
              <w:jc w:val="center"/>
              <w:rPr>
                <w:noProof/>
                <w:color w:val="auto"/>
                <w:szCs w:val="28"/>
              </w:rPr>
            </w:pPr>
          </w:p>
        </w:tc>
      </w:tr>
      <w:tr w:rsidR="000C2F01" w14:paraId="24BAD379" w14:textId="77777777" w:rsidTr="000D33D7">
        <w:tc>
          <w:tcPr>
            <w:tcW w:w="9209" w:type="dxa"/>
          </w:tcPr>
          <w:p w14:paraId="0FDA0578" w14:textId="2E4F95E9" w:rsidR="000C2F01" w:rsidRDefault="000C2F01" w:rsidP="00A56555">
            <w:pPr>
              <w:rPr>
                <w:b w:val="0"/>
                <w:bCs/>
                <w:noProof/>
                <w:color w:val="auto"/>
                <w:szCs w:val="28"/>
              </w:rPr>
            </w:pPr>
          </w:p>
        </w:tc>
        <w:tc>
          <w:tcPr>
            <w:tcW w:w="815" w:type="dxa"/>
          </w:tcPr>
          <w:p w14:paraId="3A10773B" w14:textId="77777777" w:rsidR="000C2F01" w:rsidRPr="00FC6C3E" w:rsidRDefault="000C2F01" w:rsidP="00FC6C3E">
            <w:pPr>
              <w:jc w:val="center"/>
              <w:rPr>
                <w:noProof/>
                <w:color w:val="auto"/>
                <w:szCs w:val="28"/>
              </w:rPr>
            </w:pPr>
          </w:p>
        </w:tc>
      </w:tr>
      <w:tr w:rsidR="000C2F01" w14:paraId="72FAE6F1" w14:textId="77777777" w:rsidTr="000D33D7">
        <w:tc>
          <w:tcPr>
            <w:tcW w:w="9209" w:type="dxa"/>
          </w:tcPr>
          <w:p w14:paraId="0999664E" w14:textId="58163A91" w:rsidR="000C2F01" w:rsidRPr="00C213C3" w:rsidRDefault="00A12491" w:rsidP="00A56555">
            <w:pPr>
              <w:rPr>
                <w:noProof/>
                <w:color w:val="auto"/>
                <w:szCs w:val="28"/>
              </w:rPr>
            </w:pPr>
            <w:r w:rsidRPr="00C213C3">
              <w:rPr>
                <w:noProof/>
                <w:color w:val="auto"/>
                <w:szCs w:val="28"/>
              </w:rPr>
              <w:t>Эпилог</w:t>
            </w:r>
          </w:p>
        </w:tc>
        <w:tc>
          <w:tcPr>
            <w:tcW w:w="815" w:type="dxa"/>
          </w:tcPr>
          <w:p w14:paraId="5CF6612D" w14:textId="77777777" w:rsidR="000C2F01" w:rsidRPr="00FC6C3E" w:rsidRDefault="000C2F01" w:rsidP="00FC6C3E">
            <w:pPr>
              <w:jc w:val="center"/>
              <w:rPr>
                <w:noProof/>
                <w:color w:val="auto"/>
                <w:szCs w:val="28"/>
              </w:rPr>
            </w:pPr>
          </w:p>
        </w:tc>
      </w:tr>
      <w:tr w:rsidR="000C2F01" w14:paraId="23F0188B" w14:textId="77777777" w:rsidTr="000D33D7">
        <w:tc>
          <w:tcPr>
            <w:tcW w:w="9209" w:type="dxa"/>
          </w:tcPr>
          <w:p w14:paraId="00B44F36" w14:textId="77777777" w:rsidR="000C2F01" w:rsidRDefault="000C2F01" w:rsidP="00A56555">
            <w:pPr>
              <w:rPr>
                <w:b w:val="0"/>
                <w:bCs/>
                <w:noProof/>
                <w:color w:val="auto"/>
                <w:szCs w:val="28"/>
              </w:rPr>
            </w:pPr>
          </w:p>
        </w:tc>
        <w:tc>
          <w:tcPr>
            <w:tcW w:w="815" w:type="dxa"/>
          </w:tcPr>
          <w:p w14:paraId="204F7960" w14:textId="77777777" w:rsidR="000C2F01" w:rsidRPr="00FC6C3E" w:rsidRDefault="000C2F01" w:rsidP="00FC6C3E">
            <w:pPr>
              <w:jc w:val="center"/>
              <w:rPr>
                <w:noProof/>
                <w:color w:val="auto"/>
                <w:szCs w:val="28"/>
              </w:rPr>
            </w:pPr>
          </w:p>
        </w:tc>
      </w:tr>
      <w:tr w:rsidR="000C2F01" w14:paraId="0C6AE035" w14:textId="77777777" w:rsidTr="000D33D7">
        <w:tc>
          <w:tcPr>
            <w:tcW w:w="9209" w:type="dxa"/>
          </w:tcPr>
          <w:p w14:paraId="28101E15" w14:textId="4A6F0124" w:rsidR="000C2F01" w:rsidRPr="00C213C3" w:rsidRDefault="00C83A62" w:rsidP="00A56555">
            <w:pPr>
              <w:rPr>
                <w:noProof/>
                <w:color w:val="auto"/>
                <w:szCs w:val="28"/>
              </w:rPr>
            </w:pPr>
            <w:r w:rsidRPr="00C213C3">
              <w:rPr>
                <w:noProof/>
                <w:color w:val="auto"/>
                <w:szCs w:val="28"/>
              </w:rPr>
              <w:t>Дополнительные материалы</w:t>
            </w:r>
          </w:p>
        </w:tc>
        <w:tc>
          <w:tcPr>
            <w:tcW w:w="815" w:type="dxa"/>
          </w:tcPr>
          <w:p w14:paraId="0D5EE459" w14:textId="77777777" w:rsidR="000C2F01" w:rsidRPr="00FC6C3E" w:rsidRDefault="000C2F01" w:rsidP="00FC6C3E">
            <w:pPr>
              <w:jc w:val="center"/>
              <w:rPr>
                <w:noProof/>
                <w:color w:val="auto"/>
                <w:szCs w:val="28"/>
              </w:rPr>
            </w:pPr>
          </w:p>
        </w:tc>
      </w:tr>
      <w:tr w:rsidR="000C2F01" w14:paraId="173CC17F" w14:textId="77777777" w:rsidTr="000D33D7">
        <w:tc>
          <w:tcPr>
            <w:tcW w:w="9209" w:type="dxa"/>
          </w:tcPr>
          <w:p w14:paraId="13F8A634" w14:textId="002902AE" w:rsidR="000C2F01" w:rsidRPr="00C213C3" w:rsidRDefault="00FD015A" w:rsidP="00A56555">
            <w:pPr>
              <w:rPr>
                <w:noProof/>
                <w:color w:val="auto"/>
                <w:szCs w:val="28"/>
              </w:rPr>
            </w:pPr>
            <w:r w:rsidRPr="00C213C3">
              <w:rPr>
                <w:noProof/>
                <w:color w:val="auto"/>
                <w:szCs w:val="28"/>
              </w:rPr>
              <w:t>Список использованных материалов</w:t>
            </w:r>
          </w:p>
        </w:tc>
        <w:tc>
          <w:tcPr>
            <w:tcW w:w="815" w:type="dxa"/>
          </w:tcPr>
          <w:p w14:paraId="450CCDB7" w14:textId="77777777" w:rsidR="000C2F01" w:rsidRPr="00FC6C3E" w:rsidRDefault="000C2F01" w:rsidP="00FC6C3E">
            <w:pPr>
              <w:jc w:val="center"/>
              <w:rPr>
                <w:noProof/>
                <w:color w:val="auto"/>
                <w:szCs w:val="28"/>
              </w:rPr>
            </w:pPr>
          </w:p>
        </w:tc>
      </w:tr>
      <w:tr w:rsidR="000C2F01" w14:paraId="025E89AF" w14:textId="77777777" w:rsidTr="000D33D7">
        <w:tc>
          <w:tcPr>
            <w:tcW w:w="9209" w:type="dxa"/>
          </w:tcPr>
          <w:p w14:paraId="064026E2" w14:textId="22C66C97" w:rsidR="000C2F01" w:rsidRPr="00C213C3" w:rsidRDefault="00FD015A" w:rsidP="00A56555">
            <w:pPr>
              <w:rPr>
                <w:noProof/>
                <w:color w:val="auto"/>
                <w:szCs w:val="28"/>
              </w:rPr>
            </w:pPr>
            <w:r w:rsidRPr="00C213C3">
              <w:rPr>
                <w:noProof/>
                <w:color w:val="auto"/>
                <w:szCs w:val="28"/>
              </w:rPr>
              <w:t>Список использованных графических материалов</w:t>
            </w:r>
          </w:p>
        </w:tc>
        <w:tc>
          <w:tcPr>
            <w:tcW w:w="815" w:type="dxa"/>
          </w:tcPr>
          <w:p w14:paraId="66205B61" w14:textId="77777777" w:rsidR="000C2F01" w:rsidRPr="00FC6C3E" w:rsidRDefault="000C2F01" w:rsidP="00FC6C3E">
            <w:pPr>
              <w:jc w:val="center"/>
              <w:rPr>
                <w:noProof/>
                <w:color w:val="auto"/>
                <w:szCs w:val="28"/>
              </w:rPr>
            </w:pPr>
          </w:p>
        </w:tc>
      </w:tr>
    </w:tbl>
    <w:p w14:paraId="278C5F7E" w14:textId="77777777" w:rsidR="009A13ED" w:rsidRPr="009A13ED" w:rsidRDefault="009A13ED" w:rsidP="00425617">
      <w:pPr>
        <w:jc w:val="both"/>
        <w:rPr>
          <w:b w:val="0"/>
          <w:bCs/>
          <w:noProof/>
          <w:color w:val="auto"/>
          <w:szCs w:val="28"/>
        </w:rPr>
      </w:pPr>
    </w:p>
    <w:sectPr w:rsidR="009A13ED" w:rsidRPr="009A13ED" w:rsidSect="006923BA">
      <w:headerReference w:type="default" r:id="rId11"/>
      <w:footerReference w:type="default" r:id="rId12"/>
      <w:pgSz w:w="11906" w:h="16838" w:code="9"/>
      <w:pgMar w:top="720" w:right="936" w:bottom="720" w:left="936" w:header="0" w:footer="283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44C680" w14:textId="77777777" w:rsidR="00C12656" w:rsidRDefault="00C12656">
      <w:r>
        <w:separator/>
      </w:r>
    </w:p>
    <w:p w14:paraId="19800986" w14:textId="77777777" w:rsidR="00C12656" w:rsidRDefault="00C12656"/>
  </w:endnote>
  <w:endnote w:type="continuationSeparator" w:id="0">
    <w:p w14:paraId="1880F611" w14:textId="77777777" w:rsidR="00C12656" w:rsidRDefault="00C12656">
      <w:r>
        <w:continuationSeparator/>
      </w:r>
    </w:p>
    <w:p w14:paraId="266CA11A" w14:textId="77777777" w:rsidR="00C12656" w:rsidRDefault="00C1265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1180897116"/>
      <w:docPartObj>
        <w:docPartGallery w:val="Page Numbers (Bottom of Page)"/>
        <w:docPartUnique/>
      </w:docPartObj>
    </w:sdtPr>
    <w:sdtEndPr/>
    <w:sdtContent>
      <w:p w14:paraId="42E5D0D2" w14:textId="455BF779" w:rsidR="00DF027C" w:rsidRDefault="006923BA">
        <w:pPr>
          <w:pStyle w:val="ab"/>
          <w:rPr>
            <w:noProof/>
          </w:rPr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5F669C7" wp14:editId="5B7361BB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0" t="0" r="21590" b="0"/>
                  <wp:wrapNone/>
                  <wp:docPr id="7" name="Группа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2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944D51A" w14:textId="77777777" w:rsidR="006923BA" w:rsidRPr="006923BA" w:rsidRDefault="006923BA">
                                <w:pPr>
                                  <w:jc w:val="center"/>
                                  <w:rPr>
                                    <w:color w:val="013A57" w:themeColor="accent1" w:themeShade="BF"/>
                                    <w:sz w:val="44"/>
                                    <w:szCs w:val="44"/>
                                  </w:rPr>
                                </w:pPr>
                                <w:r w:rsidRPr="006923BA">
                                  <w:rPr>
                                    <w:color w:val="013A57" w:themeColor="accent1" w:themeShade="BF"/>
                                  </w:rPr>
                                  <w:fldChar w:fldCharType="begin"/>
                                </w:r>
                                <w:r w:rsidRPr="006923BA">
                                  <w:rPr>
                                    <w:color w:val="013A57" w:themeColor="accent1" w:themeShade="BF"/>
                                  </w:rPr>
                                  <w:instrText>PAGE    \* MERGEFORMAT</w:instrText>
                                </w:r>
                                <w:r w:rsidRPr="006923BA">
                                  <w:rPr>
                                    <w:color w:val="013A57" w:themeColor="accent1" w:themeShade="BF"/>
                                  </w:rPr>
                                  <w:fldChar w:fldCharType="separate"/>
                                </w:r>
                                <w:r w:rsidRPr="006923BA">
                                  <w:rPr>
                                    <w:color w:val="013A57" w:themeColor="accent1" w:themeShade="BF"/>
                                  </w:rPr>
                                  <w:t>2</w:t>
                                </w:r>
                                <w:r w:rsidRPr="006923BA">
                                  <w:rPr>
                                    <w:color w:val="013A57" w:themeColor="accent1" w:themeShade="BF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3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4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12700"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12700">
                                <a:solidFill>
                                  <a:schemeClr val="tx2">
                                    <a:lumMod val="7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5F669C7" id="Группа 7" o:spid="_x0000_s1028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9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" stroked="f">
                    <v:textbox inset="0,0,0,0">
                      <w:txbxContent>
                        <w:p w14:paraId="6944D51A" w14:textId="77777777" w:rsidR="006923BA" w:rsidRPr="006923BA" w:rsidRDefault="006923BA">
                          <w:pPr>
                            <w:jc w:val="center"/>
                            <w:rPr>
                              <w:color w:val="013A57" w:themeColor="accent1" w:themeShade="BF"/>
                              <w:sz w:val="44"/>
                              <w:szCs w:val="44"/>
                            </w:rPr>
                          </w:pPr>
                          <w:r w:rsidRPr="006923BA">
                            <w:rPr>
                              <w:color w:val="013A57" w:themeColor="accent1" w:themeShade="BF"/>
                            </w:rPr>
                            <w:fldChar w:fldCharType="begin"/>
                          </w:r>
                          <w:r w:rsidRPr="006923BA">
                            <w:rPr>
                              <w:color w:val="013A57" w:themeColor="accent1" w:themeShade="BF"/>
                            </w:rPr>
                            <w:instrText>PAGE    \* MERGEFORMAT</w:instrText>
                          </w:r>
                          <w:r w:rsidRPr="006923BA">
                            <w:rPr>
                              <w:color w:val="013A57" w:themeColor="accent1" w:themeShade="BF"/>
                            </w:rPr>
                            <w:fldChar w:fldCharType="separate"/>
                          </w:r>
                          <w:r w:rsidRPr="006923BA">
                            <w:rPr>
                              <w:color w:val="013A57" w:themeColor="accent1" w:themeShade="BF"/>
                            </w:rPr>
                            <w:t>2</w:t>
                          </w:r>
                          <w:r w:rsidRPr="006923BA">
                            <w:rPr>
                              <w:color w:val="013A57" w:themeColor="accent1" w:themeShade="BF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0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1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" strokecolor="#013a57 [2404]" strokeweight="1pt"/>
                    <v:shape id="AutoShape 28" o:spid="_x0000_s1032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" adj="20904" strokecolor="#061f57 [2415]" strokeweight="1pt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F45760" w14:textId="77777777" w:rsidR="00C12656" w:rsidRDefault="00C12656">
      <w:r>
        <w:separator/>
      </w:r>
    </w:p>
    <w:p w14:paraId="3BC8F6E3" w14:textId="77777777" w:rsidR="00C12656" w:rsidRDefault="00C12656"/>
  </w:footnote>
  <w:footnote w:type="continuationSeparator" w:id="0">
    <w:p w14:paraId="44BD1913" w14:textId="77777777" w:rsidR="00C12656" w:rsidRDefault="00C12656">
      <w:r>
        <w:continuationSeparator/>
      </w:r>
    </w:p>
    <w:p w14:paraId="2577BE87" w14:textId="77777777" w:rsidR="00C12656" w:rsidRDefault="00C1265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shd w:val="clear" w:color="auto" w:fill="061F57" w:themeFill="text2" w:themeFillShade="BF"/>
      <w:tblLook w:val="0000" w:firstRow="0" w:lastRow="0" w:firstColumn="0" w:lastColumn="0" w:noHBand="0" w:noVBand="0"/>
    </w:tblPr>
    <w:tblGrid>
      <w:gridCol w:w="10035"/>
    </w:tblGrid>
    <w:tr w:rsidR="00D077E9" w14:paraId="4A751643" w14:textId="77777777" w:rsidTr="009653EA">
      <w:trPr>
        <w:trHeight w:val="284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  <w:shd w:val="clear" w:color="auto" w:fill="003764"/>
        </w:tcPr>
        <w:p w14:paraId="1A1C4AFA" w14:textId="77777777" w:rsidR="00D077E9" w:rsidRDefault="00D077E9">
          <w:pPr>
            <w:pStyle w:val="a9"/>
            <w:rPr>
              <w:noProof/>
            </w:rPr>
          </w:pPr>
        </w:p>
      </w:tc>
    </w:tr>
  </w:tbl>
  <w:p w14:paraId="08E3E016" w14:textId="77777777" w:rsidR="00D077E9" w:rsidRDefault="00D077E9" w:rsidP="00D077E9">
    <w:pPr>
      <w:pStyle w:val="a9"/>
      <w:rPr>
        <w:noProof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4DC"/>
    <w:rsid w:val="00021BC8"/>
    <w:rsid w:val="0002482E"/>
    <w:rsid w:val="000352C4"/>
    <w:rsid w:val="00050324"/>
    <w:rsid w:val="000670DA"/>
    <w:rsid w:val="000A0150"/>
    <w:rsid w:val="000A6630"/>
    <w:rsid w:val="000B1331"/>
    <w:rsid w:val="000B7CDD"/>
    <w:rsid w:val="000C2F01"/>
    <w:rsid w:val="000C76FF"/>
    <w:rsid w:val="000D33D7"/>
    <w:rsid w:val="000E148F"/>
    <w:rsid w:val="000E63C9"/>
    <w:rsid w:val="000F63E5"/>
    <w:rsid w:val="0010576E"/>
    <w:rsid w:val="00130E9D"/>
    <w:rsid w:val="0013135F"/>
    <w:rsid w:val="00150A6D"/>
    <w:rsid w:val="00154791"/>
    <w:rsid w:val="00162BA9"/>
    <w:rsid w:val="0017677E"/>
    <w:rsid w:val="00177B14"/>
    <w:rsid w:val="00185B35"/>
    <w:rsid w:val="001A1544"/>
    <w:rsid w:val="001C00EC"/>
    <w:rsid w:val="001F17BF"/>
    <w:rsid w:val="001F2BC8"/>
    <w:rsid w:val="001F5F6B"/>
    <w:rsid w:val="00231C42"/>
    <w:rsid w:val="00243EBC"/>
    <w:rsid w:val="00246A35"/>
    <w:rsid w:val="00247965"/>
    <w:rsid w:val="0025536D"/>
    <w:rsid w:val="00262282"/>
    <w:rsid w:val="00272F77"/>
    <w:rsid w:val="00284089"/>
    <w:rsid w:val="00284348"/>
    <w:rsid w:val="002A2A04"/>
    <w:rsid w:val="002A6083"/>
    <w:rsid w:val="002B1254"/>
    <w:rsid w:val="002F51F5"/>
    <w:rsid w:val="0030662D"/>
    <w:rsid w:val="00312137"/>
    <w:rsid w:val="00320050"/>
    <w:rsid w:val="003264AB"/>
    <w:rsid w:val="00330359"/>
    <w:rsid w:val="0033762F"/>
    <w:rsid w:val="0035010B"/>
    <w:rsid w:val="00360494"/>
    <w:rsid w:val="00366C7E"/>
    <w:rsid w:val="00383086"/>
    <w:rsid w:val="00384EA3"/>
    <w:rsid w:val="003875E0"/>
    <w:rsid w:val="003A335E"/>
    <w:rsid w:val="003A39A1"/>
    <w:rsid w:val="003C0A73"/>
    <w:rsid w:val="003C2191"/>
    <w:rsid w:val="003D3863"/>
    <w:rsid w:val="003E25A3"/>
    <w:rsid w:val="003E4344"/>
    <w:rsid w:val="003F4029"/>
    <w:rsid w:val="00401135"/>
    <w:rsid w:val="0040645F"/>
    <w:rsid w:val="004110DE"/>
    <w:rsid w:val="00425617"/>
    <w:rsid w:val="0044085A"/>
    <w:rsid w:val="00441EEC"/>
    <w:rsid w:val="004548B2"/>
    <w:rsid w:val="004945E0"/>
    <w:rsid w:val="00495339"/>
    <w:rsid w:val="004A2160"/>
    <w:rsid w:val="004A6F94"/>
    <w:rsid w:val="004B21A5"/>
    <w:rsid w:val="004B2386"/>
    <w:rsid w:val="004C1769"/>
    <w:rsid w:val="004F321D"/>
    <w:rsid w:val="005037F0"/>
    <w:rsid w:val="00510BB8"/>
    <w:rsid w:val="00516A86"/>
    <w:rsid w:val="005275F6"/>
    <w:rsid w:val="00550FD7"/>
    <w:rsid w:val="00564931"/>
    <w:rsid w:val="00572102"/>
    <w:rsid w:val="00576A71"/>
    <w:rsid w:val="00596A3E"/>
    <w:rsid w:val="005A65C6"/>
    <w:rsid w:val="005F12B9"/>
    <w:rsid w:val="005F1BB0"/>
    <w:rsid w:val="00611751"/>
    <w:rsid w:val="00614A23"/>
    <w:rsid w:val="006211F8"/>
    <w:rsid w:val="0062149D"/>
    <w:rsid w:val="00656C4D"/>
    <w:rsid w:val="00663A1E"/>
    <w:rsid w:val="0067463D"/>
    <w:rsid w:val="00675961"/>
    <w:rsid w:val="006868ED"/>
    <w:rsid w:val="006923BA"/>
    <w:rsid w:val="00692974"/>
    <w:rsid w:val="006938A9"/>
    <w:rsid w:val="006A26BF"/>
    <w:rsid w:val="006A6CF2"/>
    <w:rsid w:val="006B6CAD"/>
    <w:rsid w:val="006C6B07"/>
    <w:rsid w:val="006E5716"/>
    <w:rsid w:val="0071430C"/>
    <w:rsid w:val="00717756"/>
    <w:rsid w:val="007302B3"/>
    <w:rsid w:val="00730733"/>
    <w:rsid w:val="00730E3A"/>
    <w:rsid w:val="00736AAF"/>
    <w:rsid w:val="00765B2A"/>
    <w:rsid w:val="0077185C"/>
    <w:rsid w:val="007720A0"/>
    <w:rsid w:val="00783A34"/>
    <w:rsid w:val="007C6B52"/>
    <w:rsid w:val="007D16C5"/>
    <w:rsid w:val="007F72A4"/>
    <w:rsid w:val="00805D96"/>
    <w:rsid w:val="00812061"/>
    <w:rsid w:val="00815869"/>
    <w:rsid w:val="00816CFA"/>
    <w:rsid w:val="008248C7"/>
    <w:rsid w:val="00862FE4"/>
    <w:rsid w:val="0086389A"/>
    <w:rsid w:val="00865C30"/>
    <w:rsid w:val="0087605E"/>
    <w:rsid w:val="008B1FEE"/>
    <w:rsid w:val="008C5F53"/>
    <w:rsid w:val="008C6DF1"/>
    <w:rsid w:val="008E4ACA"/>
    <w:rsid w:val="00903C32"/>
    <w:rsid w:val="00916B16"/>
    <w:rsid w:val="009173B9"/>
    <w:rsid w:val="00927AA5"/>
    <w:rsid w:val="00931546"/>
    <w:rsid w:val="00931921"/>
    <w:rsid w:val="0093335D"/>
    <w:rsid w:val="0093613E"/>
    <w:rsid w:val="00943026"/>
    <w:rsid w:val="00963157"/>
    <w:rsid w:val="009653EA"/>
    <w:rsid w:val="00966B81"/>
    <w:rsid w:val="009958F9"/>
    <w:rsid w:val="009A13ED"/>
    <w:rsid w:val="009A33A8"/>
    <w:rsid w:val="009B19C8"/>
    <w:rsid w:val="009B6A4C"/>
    <w:rsid w:val="009C60C2"/>
    <w:rsid w:val="009C7720"/>
    <w:rsid w:val="009E5CC9"/>
    <w:rsid w:val="00A12491"/>
    <w:rsid w:val="00A23AFA"/>
    <w:rsid w:val="00A24572"/>
    <w:rsid w:val="00A31B3E"/>
    <w:rsid w:val="00A502E2"/>
    <w:rsid w:val="00A532F3"/>
    <w:rsid w:val="00A56555"/>
    <w:rsid w:val="00A60067"/>
    <w:rsid w:val="00A8489E"/>
    <w:rsid w:val="00AA1869"/>
    <w:rsid w:val="00AB02A7"/>
    <w:rsid w:val="00AB6DB9"/>
    <w:rsid w:val="00AC29F3"/>
    <w:rsid w:val="00B15A9A"/>
    <w:rsid w:val="00B17392"/>
    <w:rsid w:val="00B231E5"/>
    <w:rsid w:val="00B32FAF"/>
    <w:rsid w:val="00B560B5"/>
    <w:rsid w:val="00B76FDA"/>
    <w:rsid w:val="00B775D3"/>
    <w:rsid w:val="00B97443"/>
    <w:rsid w:val="00BC142D"/>
    <w:rsid w:val="00BE0068"/>
    <w:rsid w:val="00BE7FA1"/>
    <w:rsid w:val="00BF04DC"/>
    <w:rsid w:val="00BF2127"/>
    <w:rsid w:val="00C02B87"/>
    <w:rsid w:val="00C12656"/>
    <w:rsid w:val="00C15113"/>
    <w:rsid w:val="00C213C3"/>
    <w:rsid w:val="00C2427D"/>
    <w:rsid w:val="00C24D77"/>
    <w:rsid w:val="00C36F33"/>
    <w:rsid w:val="00C4086D"/>
    <w:rsid w:val="00C43ED9"/>
    <w:rsid w:val="00C82241"/>
    <w:rsid w:val="00C83A62"/>
    <w:rsid w:val="00CA1896"/>
    <w:rsid w:val="00CB5B28"/>
    <w:rsid w:val="00CC40DD"/>
    <w:rsid w:val="00CE2D3B"/>
    <w:rsid w:val="00CF0B91"/>
    <w:rsid w:val="00CF5371"/>
    <w:rsid w:val="00D0323A"/>
    <w:rsid w:val="00D0559F"/>
    <w:rsid w:val="00D077E9"/>
    <w:rsid w:val="00D07A35"/>
    <w:rsid w:val="00D104D1"/>
    <w:rsid w:val="00D21983"/>
    <w:rsid w:val="00D42CB7"/>
    <w:rsid w:val="00D5161D"/>
    <w:rsid w:val="00D5413D"/>
    <w:rsid w:val="00D570A9"/>
    <w:rsid w:val="00D70D02"/>
    <w:rsid w:val="00D770C7"/>
    <w:rsid w:val="00D86945"/>
    <w:rsid w:val="00D87CF7"/>
    <w:rsid w:val="00D90290"/>
    <w:rsid w:val="00D909A6"/>
    <w:rsid w:val="00D96D21"/>
    <w:rsid w:val="00DC4E6B"/>
    <w:rsid w:val="00DD152F"/>
    <w:rsid w:val="00DE213F"/>
    <w:rsid w:val="00DF027C"/>
    <w:rsid w:val="00DF2A19"/>
    <w:rsid w:val="00DF55E6"/>
    <w:rsid w:val="00E00A32"/>
    <w:rsid w:val="00E22ACD"/>
    <w:rsid w:val="00E37786"/>
    <w:rsid w:val="00E42408"/>
    <w:rsid w:val="00E44703"/>
    <w:rsid w:val="00E620B0"/>
    <w:rsid w:val="00E74337"/>
    <w:rsid w:val="00E81B40"/>
    <w:rsid w:val="00E84158"/>
    <w:rsid w:val="00E9117D"/>
    <w:rsid w:val="00E93AE7"/>
    <w:rsid w:val="00EC4D66"/>
    <w:rsid w:val="00EC5879"/>
    <w:rsid w:val="00EF529E"/>
    <w:rsid w:val="00EF555B"/>
    <w:rsid w:val="00F027BB"/>
    <w:rsid w:val="00F11036"/>
    <w:rsid w:val="00F11DCF"/>
    <w:rsid w:val="00F162EA"/>
    <w:rsid w:val="00F1695C"/>
    <w:rsid w:val="00F20E5B"/>
    <w:rsid w:val="00F20FAB"/>
    <w:rsid w:val="00F24BC7"/>
    <w:rsid w:val="00F27B31"/>
    <w:rsid w:val="00F52D27"/>
    <w:rsid w:val="00F60E6A"/>
    <w:rsid w:val="00F83527"/>
    <w:rsid w:val="00F929BA"/>
    <w:rsid w:val="00FC6C3E"/>
    <w:rsid w:val="00FD015A"/>
    <w:rsid w:val="00FD07C5"/>
    <w:rsid w:val="00FD583F"/>
    <w:rsid w:val="00FD7488"/>
    <w:rsid w:val="00FF0CFE"/>
    <w:rsid w:val="00FF16B4"/>
    <w:rsid w:val="00FF65F5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A4FFC2B"/>
  <w15:docId w15:val="{0E6BB4CD-AC69-4A3C-B59E-4D002DD0E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1">
    <w:name w:val="heading 1"/>
    <w:basedOn w:val="a"/>
    <w:link w:val="10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2">
    <w:name w:val="heading 2"/>
    <w:basedOn w:val="a"/>
    <w:next w:val="a"/>
    <w:link w:val="20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Pr>
      <w:rFonts w:ascii="Tahoma" w:hAnsi="Tahoma" w:cs="Tahoma"/>
      <w:sz w:val="16"/>
      <w:szCs w:val="16"/>
    </w:rPr>
  </w:style>
  <w:style w:type="paragraph" w:styleId="a5">
    <w:name w:val="Title"/>
    <w:basedOn w:val="a"/>
    <w:link w:val="a6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a6">
    <w:name w:val="Заголовок Знак"/>
    <w:basedOn w:val="a0"/>
    <w:link w:val="a5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a7">
    <w:name w:val="Subtitle"/>
    <w:basedOn w:val="a"/>
    <w:link w:val="a8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a8">
    <w:name w:val="Подзаголовок Знак"/>
    <w:basedOn w:val="a0"/>
    <w:link w:val="a7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10">
    <w:name w:val="Заголовок 1 Знак"/>
    <w:basedOn w:val="a0"/>
    <w:link w:val="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a9">
    <w:name w:val="header"/>
    <w:basedOn w:val="a"/>
    <w:link w:val="aa"/>
    <w:uiPriority w:val="8"/>
    <w:unhideWhenUsed/>
    <w:rsid w:val="005037F0"/>
  </w:style>
  <w:style w:type="character" w:customStyle="1" w:styleId="aa">
    <w:name w:val="Верхний колонтитул Знак"/>
    <w:basedOn w:val="a0"/>
    <w:link w:val="a9"/>
    <w:uiPriority w:val="8"/>
    <w:rsid w:val="0093335D"/>
  </w:style>
  <w:style w:type="paragraph" w:styleId="ab">
    <w:name w:val="footer"/>
    <w:basedOn w:val="a"/>
    <w:link w:val="ac"/>
    <w:uiPriority w:val="99"/>
    <w:unhideWhenUsed/>
    <w:rsid w:val="005037F0"/>
  </w:style>
  <w:style w:type="character" w:customStyle="1" w:styleId="ac">
    <w:name w:val="Нижний колонтитул Знак"/>
    <w:basedOn w:val="a0"/>
    <w:link w:val="ab"/>
    <w:uiPriority w:val="99"/>
    <w:rsid w:val="005037F0"/>
    <w:rPr>
      <w:sz w:val="24"/>
      <w:szCs w:val="24"/>
    </w:rPr>
  </w:style>
  <w:style w:type="paragraph" w:customStyle="1" w:styleId="ad">
    <w:name w:val="Имя"/>
    <w:basedOn w:val="a"/>
    <w:uiPriority w:val="3"/>
    <w:qFormat/>
    <w:rsid w:val="00B231E5"/>
    <w:pPr>
      <w:spacing w:line="240" w:lineRule="auto"/>
      <w:jc w:val="right"/>
    </w:pPr>
  </w:style>
  <w:style w:type="character" w:customStyle="1" w:styleId="20">
    <w:name w:val="Заголовок 2 Знак"/>
    <w:basedOn w:val="a0"/>
    <w:link w:val="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ae">
    <w:name w:val="Table Grid"/>
    <w:basedOn w:val="a1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0"/>
    <w:uiPriority w:val="99"/>
    <w:unhideWhenUsed/>
    <w:rsid w:val="00D86945"/>
    <w:rPr>
      <w:color w:val="808080"/>
    </w:rPr>
  </w:style>
  <w:style w:type="paragraph" w:customStyle="1" w:styleId="af0">
    <w:name w:val="Содержимое"/>
    <w:basedOn w:val="a"/>
    <w:link w:val="af1"/>
    <w:qFormat/>
    <w:rsid w:val="00DF027C"/>
    <w:rPr>
      <w:b w:val="0"/>
    </w:rPr>
  </w:style>
  <w:style w:type="paragraph" w:customStyle="1" w:styleId="af2">
    <w:name w:val="Выделенный текст"/>
    <w:basedOn w:val="a"/>
    <w:link w:val="af3"/>
    <w:qFormat/>
    <w:rsid w:val="00DF027C"/>
  </w:style>
  <w:style w:type="character" w:customStyle="1" w:styleId="af1">
    <w:name w:val="Содержимое (знак)"/>
    <w:basedOn w:val="a0"/>
    <w:link w:val="af0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af3">
    <w:name w:val="Выделенный текст (знак)"/>
    <w:basedOn w:val="a0"/>
    <w:link w:val="af2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af4">
    <w:name w:val="List Paragraph"/>
    <w:basedOn w:val="a"/>
    <w:uiPriority w:val="34"/>
    <w:unhideWhenUsed/>
    <w:qFormat/>
    <w:rsid w:val="00C36F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1054;&#1090;&#1095;&#1077;&#1090;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C66FF91F4A34C2597BD8C92706478A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718A1DB-A784-42FF-9CD7-AE5EF02EB4D6}"/>
      </w:docPartPr>
      <w:docPartBody>
        <w:p w:rsidR="00AA49B0" w:rsidRDefault="00AC240A">
          <w:pPr>
            <w:pStyle w:val="4C66FF91F4A34C2597BD8C92706478AC"/>
          </w:pPr>
          <w:r>
            <w:rPr>
              <w:noProof/>
              <w:lang w:bidi="ru-RU"/>
            </w:rPr>
            <w:t>НАЗВАНИЕ КОМПАНИИ</w:t>
          </w:r>
        </w:p>
      </w:docPartBody>
    </w:docPart>
    <w:docPart>
      <w:docPartPr>
        <w:name w:val="C9D0E64AF75E4DD4ABA4AB59285AAEB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BAE7233-140F-48DF-8CAB-71DC8A74E34E}"/>
      </w:docPartPr>
      <w:docPartBody>
        <w:p w:rsidR="00AA49B0" w:rsidRDefault="00AC240A">
          <w:pPr>
            <w:pStyle w:val="C9D0E64AF75E4DD4ABA4AB59285AAEBA"/>
          </w:pPr>
          <w:r>
            <w:rPr>
              <w:noProof/>
              <w:lang w:bidi="ru-RU"/>
            </w:rPr>
            <w:t>Ваше имя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40A"/>
    <w:rsid w:val="00AA49B0"/>
    <w:rsid w:val="00AC240A"/>
    <w:rsid w:val="00B07A5F"/>
    <w:rsid w:val="00CA74F8"/>
    <w:rsid w:val="00D11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a4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a4">
    <w:name w:val="Подзаголовок Знак"/>
    <w:basedOn w:val="a0"/>
    <w:link w:val="a3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4C66FF91F4A34C2597BD8C92706478AC">
    <w:name w:val="4C66FF91F4A34C2597BD8C92706478AC"/>
  </w:style>
  <w:style w:type="paragraph" w:customStyle="1" w:styleId="C9D0E64AF75E4DD4ABA4AB59285AAEBA">
    <w:name w:val="C9D0E64AF75E4DD4ABA4AB59285AAE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Мольганов А.А.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7E8632D-57E9-47DE-BADF-DD5CFBCF7D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Отчет </Template>
  <TotalTime>125</TotalTime>
  <Pages>6</Pages>
  <Words>719</Words>
  <Characters>4103</Characters>
  <Application>Microsoft Office Word</Application>
  <DocSecurity>0</DocSecurity>
  <Lines>34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Molganov A.A</dc:creator>
  <cp:keywords/>
  <cp:lastModifiedBy>Molganov A.A</cp:lastModifiedBy>
  <cp:revision>393</cp:revision>
  <cp:lastPrinted>2022-12-04T07:51:00Z</cp:lastPrinted>
  <dcterms:created xsi:type="dcterms:W3CDTF">2022-12-03T08:40:00Z</dcterms:created>
  <dcterms:modified xsi:type="dcterms:W3CDTF">2022-12-06T04:17:00Z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